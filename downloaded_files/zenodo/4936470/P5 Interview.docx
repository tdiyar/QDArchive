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7B7" w:rsidRPr="00FA124A" w:rsidRDefault="002B07B7" w:rsidP="0063101D">
      <w:pPr>
        <w:spacing w:after="0" w:line="240" w:lineRule="auto"/>
        <w:jc w:val="both"/>
        <w:rPr>
          <w:rFonts w:ascii="Arial" w:hAnsi="Arial" w:cs="Arial"/>
          <w:b/>
          <w:sz w:val="24"/>
          <w:szCs w:val="24"/>
          <w:u w:val="single"/>
        </w:rPr>
      </w:pPr>
      <w:r w:rsidRPr="00FA124A">
        <w:rPr>
          <w:rFonts w:ascii="Arial" w:hAnsi="Arial" w:cs="Arial"/>
          <w:b/>
          <w:sz w:val="24"/>
          <w:szCs w:val="24"/>
          <w:u w:val="single"/>
        </w:rPr>
        <w:t>Interview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I’ll get cracking so I’m not keeping you too long.  </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That’s alright.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first of all how did you hear about the cycling programme.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Some of the patients were doing it and I asked </w:t>
      </w:r>
      <w:r w:rsidRPr="004A23A6">
        <w:rPr>
          <w:rFonts w:ascii="Arial" w:hAnsi="Arial" w:cs="Arial"/>
          <w:sz w:val="24"/>
          <w:szCs w:val="24"/>
        </w:rPr>
        <w:t>[the physio]</w:t>
      </w:r>
      <w:r w:rsidRPr="004446CE">
        <w:rPr>
          <w:rFonts w:ascii="Arial" w:hAnsi="Arial" w:cs="Arial"/>
          <w:b/>
          <w:sz w:val="24"/>
          <w:szCs w:val="24"/>
        </w:rPr>
        <w:t xml:space="preserve">   </w:t>
      </w:r>
      <w:r w:rsidRPr="00FA124A">
        <w:rPr>
          <w:rFonts w:ascii="Arial" w:hAnsi="Arial" w:cs="Arial"/>
          <w:sz w:val="24"/>
          <w:szCs w:val="24"/>
        </w:rPr>
        <w:t xml:space="preserve"> if I can join in and she said yes.  So lots of people started doing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why do you think that was, more people doing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The thing is good.  The old lady, she’s like 82, 83 years old, and I asked her, I said you can do it.  And she said I want to try and she started with 5 minutes, 10 minutes and now she’s sometimes doing 45 minutes on the 4</w:t>
      </w:r>
      <w:r w:rsidRPr="00FA124A">
        <w:rPr>
          <w:rFonts w:ascii="Arial" w:hAnsi="Arial" w:cs="Arial"/>
          <w:sz w:val="24"/>
          <w:szCs w:val="24"/>
          <w:vertAlign w:val="superscript"/>
        </w:rPr>
        <w:t>th</w:t>
      </w:r>
      <w:r w:rsidRPr="00FA124A">
        <w:rPr>
          <w:rFonts w:ascii="Arial" w:hAnsi="Arial" w:cs="Arial"/>
          <w:sz w:val="24"/>
          <w:szCs w:val="24"/>
        </w:rPr>
        <w:t xml:space="preserve"> or 5</w:t>
      </w:r>
      <w:r w:rsidRPr="00FA124A">
        <w:rPr>
          <w:rFonts w:ascii="Arial" w:hAnsi="Arial" w:cs="Arial"/>
          <w:sz w:val="24"/>
          <w:szCs w:val="24"/>
          <w:vertAlign w:val="superscript"/>
        </w:rPr>
        <w:t>th</w:t>
      </w:r>
      <w:r w:rsidRPr="00FA124A">
        <w:rPr>
          <w:rFonts w:ascii="Arial" w:hAnsi="Arial" w:cs="Arial"/>
          <w:sz w:val="24"/>
          <w:szCs w:val="24"/>
        </w:rPr>
        <w:t xml:space="preserve"> gear.  I’ve reached up to the 11</w:t>
      </w:r>
      <w:r w:rsidRPr="00FA124A">
        <w:rPr>
          <w:rFonts w:ascii="Arial" w:hAnsi="Arial" w:cs="Arial"/>
          <w:sz w:val="24"/>
          <w:szCs w:val="24"/>
          <w:vertAlign w:val="superscript"/>
        </w:rPr>
        <w:t>th</w:t>
      </w:r>
      <w:r w:rsidRPr="00FA124A">
        <w:rPr>
          <w:rFonts w:ascii="Arial" w:hAnsi="Arial" w:cs="Arial"/>
          <w:sz w:val="24"/>
          <w:szCs w:val="24"/>
        </w:rPr>
        <w:t xml:space="preserve"> gear but yesterday my leg was hurting so I did it on 9 because I was changing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you can adjust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you saw a few people doing it and you thought you liked the look of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There was only 2 or 3 people who are doing it and I thought this is a good idea because this left leg has always been bad so I thought it might help it.  Burn some calories as well.</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That’s always good isn’t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what kind of things apart from that did you want to get out of it, so burning calories, maybe improve your leg.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Well I thought I will get fit.  I used to do yoga before my kidneys failed but I’m feeling a bit awkward doing it now because of the damage and I’m trying now sometime because you have to get into the routine, otherwise you feel lazy.  So I think it’s a good idea, cycling three times a week and burning some calories, like 80, 75.</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That’s good.  So you were active before, you exercised before.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I used to yes.  I didn’t do that much walking because my husband always tells me let’s go and I’d say oh I’m tired now, because when we come from dialysis I’m not able to do anything, although only we get Tuesday and Thursday to do some work in the house as well.  My husband helps me out a lot but still some of the work, even like cooking, some other things, we have to do by, just gone three o’clock we have just finished doing cleaning and everything.  So that’s why I call you after half past three, so we can sit in the afternoon.</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you’ve got a bit of time.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finding time to exercise then is...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Well I can do it in the evening, you know, because if I want to do yoga, even though I have eaten in the afternoon and then 7 o’clock I will do more cooking in the evening so I, you know, when I want to, some of the cooking I do in the afternoon, like make chapattis fresh for in the evening again.  So after that I’ve got lots of time so I used to do it at 7 o’clock, I used to do one and a half hours in the evening because I eat about half past nine.  So that was a good time to do it.  In the morning you do washing up and this and that and I do pray for over one hour.  So that takes time every day.  So I don’t get time in the morning you know.  That’s my routine every day.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it’s good to have a routine isn’t it.  So when you first saw the cycling, what did you think about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I think it’s a good idea because you’re just sleeping and doing...  I had one in the house, you know, a bike, but to be able to analyse this and, you know, sometime my son and my daughter said you might do your back in if you’re not doing it properly.  But this is good just sleeping and... </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Being able to lay down and do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I can do one hour as well, I did about 9 miles.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Wow.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has it increased the longer you’ve been doing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I started from 15 minutes then half an hour then three quarters of an hour.  So I’ve done up to 50 minutes up to now.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That’s good.  And how long have you been doing it, how long is it since you started.</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I think it’s nearly one year now, 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so have you seen any benefits.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even though my leg was hurting I started to do cycling until the pain went away.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it’s improved the...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But always my leg has been, you know, from the muscle and my cap, you know, it’s always been in pain.</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it’s the joint.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I get lots of joint pain because my bones have gone soft so I get lots of joint pain all the time.  Lately it’s been more, my whole body has been aching.  When I wake up in the morning the whole body is aching.  But I think it’s something else, I have to go and see the doctor, the GP, because all my urine is ? and I’ve got like a gout here.  Can you see down here, it doesn’t look much but it’s very painful.  If I want to hold something it’s difficult.  </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any other benefits from the cycling that you’ve noticed.  So it’s improved your leg a bit...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My appetite, yes.  I’ve got a good appetite.  </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it’s improved your appetite.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I enjoy food as well because before I used to take food and sit and I said oh I don’t want to eat it.  Because lots of people feel like that on dialysis you know.  And now I’ve put on weight as well, I was really going down.  There was only, like you can see the bones and my neck was like a skeleton.  When they took the line out, I went all wobbly and I went to the doctor and they said we can’t do anything.  When they took the line out there’s some kind of air caught in there so we can’t do anything.  But after I put on weight it’s all disappeared now, it’s much better now, all my hands and everything.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All that cycling.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it does help.  I never gave up.  Every time she asks me, </w:t>
      </w:r>
      <w:r w:rsidRPr="004A23A6">
        <w:rPr>
          <w:rFonts w:ascii="Arial" w:hAnsi="Arial" w:cs="Arial"/>
          <w:sz w:val="24"/>
          <w:szCs w:val="24"/>
        </w:rPr>
        <w:t xml:space="preserve">[the physio]   </w:t>
      </w:r>
      <w:r w:rsidRPr="00FA124A">
        <w:rPr>
          <w:rFonts w:ascii="Arial" w:hAnsi="Arial" w:cs="Arial"/>
          <w:sz w:val="24"/>
          <w:szCs w:val="24"/>
        </w:rPr>
        <w:t>, how are you feeling, I say my leg is hurting but I still want to try it.  And she knows that I always, she said more slowly on the lower scale, you know, gradually I can increase if it’s...  Last week my blood pressure was high so she said it’s better not to take the risk, she said it’s better to do it on the low gear so yesterday I did it on like 7 and 9.  Because I’ve got a leaky valve as well in my heart and my pulse is running low, like 39, 41 only.  That’s very low you know.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you have to adjust it depending how you feel.</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do you normally cycle on every session.</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Every session 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what happens on those, just talk me through how it works.  Do you start in the middle or...</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No, no, after when we start dialysis, after half an hour, when half an hour is gone.  It’s regular, she starts with this old lady first, then this other lady ? and then she comes to me.  Because we all start at different time, dialysis, by the time she comes in like three quarters of an hour or something has gone because I started, I’m put on dialysis at about half past twelve so after about quarter past one.  Then after that I have lunch.</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And does </w:t>
      </w:r>
      <w:r w:rsidRPr="004446CE">
        <w:rPr>
          <w:rFonts w:ascii="Arial" w:hAnsi="Arial" w:cs="Arial"/>
          <w:b/>
          <w:sz w:val="24"/>
          <w:szCs w:val="24"/>
        </w:rPr>
        <w:t xml:space="preserve">[the physio]   </w:t>
      </w:r>
      <w:r w:rsidRPr="00FA124A">
        <w:rPr>
          <w:rFonts w:ascii="Arial" w:hAnsi="Arial" w:cs="Arial"/>
          <w:b/>
          <w:sz w:val="24"/>
          <w:szCs w:val="24"/>
        </w:rPr>
        <w:t xml:space="preserve"> check on you.</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she goes round to everybody and we can call her if we need her.  But she keeps coming round.  And me and </w:t>
      </w:r>
      <w:r w:rsidRPr="004A23A6">
        <w:rPr>
          <w:rFonts w:ascii="Arial" w:hAnsi="Arial" w:cs="Arial"/>
          <w:sz w:val="24"/>
          <w:szCs w:val="24"/>
        </w:rPr>
        <w:t>[the physio]</w:t>
      </w:r>
      <w:r w:rsidRPr="004446CE">
        <w:rPr>
          <w:rFonts w:ascii="Arial" w:hAnsi="Arial" w:cs="Arial"/>
          <w:b/>
          <w:sz w:val="24"/>
          <w:szCs w:val="24"/>
        </w:rPr>
        <w:t xml:space="preserve">   </w:t>
      </w:r>
      <w:r w:rsidRPr="00FA124A">
        <w:rPr>
          <w:rFonts w:ascii="Arial" w:hAnsi="Arial" w:cs="Arial"/>
          <w:sz w:val="24"/>
          <w:szCs w:val="24"/>
        </w:rPr>
        <w:t xml:space="preserve"> have become very good friends as well because she knows my nephew as well.  Because he works in all the hospitals repairing the computers and IT and he did for </w:t>
      </w:r>
      <w:r w:rsidRPr="004A23A6">
        <w:rPr>
          <w:rFonts w:ascii="Arial" w:hAnsi="Arial" w:cs="Arial"/>
          <w:sz w:val="24"/>
          <w:szCs w:val="24"/>
        </w:rPr>
        <w:t xml:space="preserve">[the physio]    </w:t>
      </w:r>
      <w:r w:rsidRPr="00FA124A">
        <w:rPr>
          <w:rFonts w:ascii="Arial" w:hAnsi="Arial" w:cs="Arial"/>
          <w:sz w:val="24"/>
          <w:szCs w:val="24"/>
        </w:rPr>
        <w:t>as well and she said your nephew told me that I might know you.</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That’s nice.  So she keeps her eye on you all and checks what’s going on and stuff.</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and she’s very good.  And M, I don’t know whether you know him.</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I’ve not met him but I know of him.</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He’s good as well, he’s gone on holiday at the moment.  He might come I think tomorrow because </w:t>
      </w:r>
      <w:r w:rsidRPr="004A23A6">
        <w:rPr>
          <w:rFonts w:ascii="Arial" w:hAnsi="Arial" w:cs="Arial"/>
          <w:sz w:val="24"/>
          <w:szCs w:val="24"/>
        </w:rPr>
        <w:t xml:space="preserve">[the physio]    </w:t>
      </w:r>
      <w:r w:rsidRPr="00FA124A">
        <w:rPr>
          <w:rFonts w:ascii="Arial" w:hAnsi="Arial" w:cs="Arial"/>
          <w:sz w:val="24"/>
          <w:szCs w:val="24"/>
        </w:rPr>
        <w:t xml:space="preserve"> might be on Friday and not tomorrow.  She usually comes on Monday and Friday.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So does M help set things up when </w:t>
      </w:r>
      <w:r w:rsidRPr="004A23A6">
        <w:rPr>
          <w:rFonts w:ascii="Arial" w:hAnsi="Arial" w:cs="Arial"/>
          <w:b/>
          <w:sz w:val="24"/>
          <w:szCs w:val="24"/>
        </w:rPr>
        <w:t>[the physio]</w:t>
      </w:r>
      <w:r w:rsidRPr="004A23A6">
        <w:rPr>
          <w:rFonts w:ascii="Arial" w:hAnsi="Arial" w:cs="Arial"/>
          <w:sz w:val="24"/>
          <w:szCs w:val="24"/>
        </w:rPr>
        <w:t xml:space="preserve">    </w:t>
      </w:r>
      <w:r w:rsidRPr="00FA124A">
        <w:rPr>
          <w:rFonts w:ascii="Arial" w:hAnsi="Arial" w:cs="Arial"/>
          <w:b/>
          <w:sz w:val="24"/>
          <w:szCs w:val="24"/>
        </w:rPr>
        <w:t xml:space="preserve"> is not around.</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he’s the same, he’s very nice.  And I get to do the monthly blood and all the regular forms saying that this is the change.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To see what’s happening.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Every month I have to fill in the form.  I said if everybody is doing research I’d like to help because if nobody did the research we wouldn’t be in this position having all these benefits.  That’s why I tried to tell this old lady but sometimes she doesn’t understand something and she says no, no, I don’t think I can do it, I don’t have time.  Other times </w:t>
      </w:r>
      <w:r w:rsidRPr="004A23A6">
        <w:rPr>
          <w:rFonts w:ascii="Arial" w:hAnsi="Arial" w:cs="Arial"/>
          <w:sz w:val="24"/>
          <w:szCs w:val="24"/>
        </w:rPr>
        <w:t xml:space="preserve">[the physio]    </w:t>
      </w:r>
      <w:r w:rsidRPr="00FA124A">
        <w:rPr>
          <w:rFonts w:ascii="Arial" w:hAnsi="Arial" w:cs="Arial"/>
          <w:sz w:val="24"/>
          <w:szCs w:val="24"/>
        </w:rPr>
        <w:t xml:space="preserve"> was asking me to ask her if she wants to join in.  She said the Olympics is coming and everybody will do like start from </w:t>
      </w:r>
      <w:r>
        <w:rPr>
          <w:rFonts w:ascii="Arial" w:hAnsi="Arial" w:cs="Arial"/>
          <w:sz w:val="24"/>
          <w:szCs w:val="24"/>
        </w:rPr>
        <w:t>[city name]</w:t>
      </w:r>
      <w:r w:rsidRPr="00FA124A">
        <w:rPr>
          <w:rFonts w:ascii="Arial" w:hAnsi="Arial" w:cs="Arial"/>
          <w:sz w:val="24"/>
          <w:szCs w:val="24"/>
        </w:rPr>
        <w:t xml:space="preserve"> to ?, how many miles I’ve done, it’s just a regular thing and she just puts it on the map.  I asked this old lady as well, her name is S, and she doesn’t understand much.  I said ask your grandson because she always gives some forms but she doesn’t want to do it.  She said no.  I said you don’t have to do anything, it’s just the same as cycling.  She doesn’t want to put on the map how many miles you’ve done and then at the end of that you get prizes I told her.  But still she said, no, no, no, I don’t want to do that.  Because she doesn’t understand I think really.  That’s why.  And I’ve told her lots of times, you know, all this week and everything, if nobody’s doing research we’ll never get the chance to use anything so we should help out as well.</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Do you think some patients are less keen on...</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Even some time in the hospital we are ???, you know, do the walking and things like that.  But last time we were going on holiday so I didn’t go.  We went to </w:t>
      </w:r>
      <w:smartTag w:uri="urn:schemas-microsoft-com:office:smarttags" w:element="place">
        <w:smartTag w:uri="urn:schemas-microsoft-com:office:smarttags" w:element="country-region">
          <w:r w:rsidRPr="00FA124A">
            <w:rPr>
              <w:rFonts w:ascii="Arial" w:hAnsi="Arial" w:cs="Arial"/>
              <w:sz w:val="24"/>
              <w:szCs w:val="24"/>
            </w:rPr>
            <w:t>Spain</w:t>
          </w:r>
        </w:smartTag>
      </w:smartTag>
      <w:r w:rsidRPr="00FA124A">
        <w:rPr>
          <w:rFonts w:ascii="Arial" w:hAnsi="Arial" w:cs="Arial"/>
          <w:sz w:val="24"/>
          <w:szCs w:val="24"/>
        </w:rPr>
        <w:t xml:space="preserve"> two weeks ago.</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not everybody is as keen to join in.</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I don’t know about other people but S, she is next to mine, but I don’t know about others.  The other lady, R, she had a kidney transplant, we are good friends because we started together, but she got a kidney transplant, but she was helping out as well.  </w:t>
      </w:r>
      <w:r w:rsidRPr="004A23A6">
        <w:rPr>
          <w:rFonts w:ascii="Arial" w:hAnsi="Arial" w:cs="Arial"/>
          <w:sz w:val="24"/>
          <w:szCs w:val="24"/>
        </w:rPr>
        <w:t xml:space="preserve">[the physio] </w:t>
      </w:r>
      <w:r w:rsidRPr="00FA124A">
        <w:rPr>
          <w:rFonts w:ascii="Arial" w:hAnsi="Arial" w:cs="Arial"/>
          <w:sz w:val="24"/>
          <w:szCs w:val="24"/>
        </w:rPr>
        <w:t xml:space="preserve"> is missing her as well because we talk about everything and I know she liked to help out as well.  She used to help out as well.</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 suppose you get to know each other quite well don’t you, spending all that time.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Because you know first we are doing dialysis at the ?, and it was small and like a little family, only 8 patients so we were so close we can talk to each other, pass food to each other, become like a family.  When we moved we’ve got lots of space we have...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it’s bigger.</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Have you been there.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It’s a big place and nice as well and we’ve got plenty of space between us.  Otherwise we have to shout to talk to each other.  Just like S, she can hear sometimes but she is laying like that only so she can hear, she wants to hear things otherwise she is just ignoring you.</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She can hear if it’s food but if it’s cycling...  So are there other people that don’t cycle or do the majority...</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I think about 5, 6 people cycle here.  Some people in the morning I think, I don’t know, some of them are cycling here, I know one or two of them because one of them I met in the morning for the first slot, because some patients keep changing their slot.  So I know one or two people are biking, that’s all.  But now we’ve got 3 or 4 bikes so she can put three people on at the same time.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more people can get involved.  Is it enough for you, the amount that you can do.  Would you like to do more or less, is it the right amount of cycling.</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I think that’s enough.  I can do normally one hour or something.  It depends on how you are feeling.  Because my history is a very long one, 30 years long, so I’ve had lots of problems all these years.  That’s why I’m thinking that I don’t overdo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How has the cycling made you feel, has it made a difference to how you feel.</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it does.  And time passes quickly as well.  We’ve got tellies and everything, we can do lots of things, do the puzzles and things.  The 4 hours just flies away.  It’s good.  Everybody is good, all the nurses and now but nowadays, we’ve got a new boss so they are trying to cut down on everything.  So they’re rushing and they’ve got no time.  Before we had helpers and everything so nurses had lots of time.  Last week when</w:t>
      </w:r>
      <w:r w:rsidRPr="004A23A6">
        <w:rPr>
          <w:rFonts w:ascii="Arial" w:hAnsi="Arial" w:cs="Arial"/>
          <w:sz w:val="24"/>
          <w:szCs w:val="24"/>
        </w:rPr>
        <w:t xml:space="preserve">[the physio]   </w:t>
      </w:r>
      <w:r w:rsidRPr="00FA124A">
        <w:rPr>
          <w:rFonts w:ascii="Arial" w:hAnsi="Arial" w:cs="Arial"/>
          <w:sz w:val="24"/>
          <w:szCs w:val="24"/>
        </w:rPr>
        <w:t>was away, she asked one of the nurses if they’ve got time to, you know, because they’ve taught them how to...</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set everything up.</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But they didn’t have time.  Because I know they haven’t got time because they have to look after about 18 people, 18 patients, they hardly get time you know.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So when </w:t>
      </w:r>
      <w:r w:rsidRPr="004A23A6">
        <w:rPr>
          <w:rFonts w:ascii="Arial" w:hAnsi="Arial" w:cs="Arial"/>
          <w:b/>
          <w:sz w:val="24"/>
          <w:szCs w:val="24"/>
        </w:rPr>
        <w:t>[the physio]</w:t>
      </w:r>
      <w:r w:rsidRPr="004A23A6">
        <w:rPr>
          <w:rFonts w:ascii="Arial" w:hAnsi="Arial" w:cs="Arial"/>
          <w:sz w:val="24"/>
          <w:szCs w:val="24"/>
        </w:rPr>
        <w:t xml:space="preserve">  </w:t>
      </w:r>
      <w:r w:rsidRPr="00FA124A">
        <w:rPr>
          <w:rFonts w:ascii="Arial" w:hAnsi="Arial" w:cs="Arial"/>
          <w:b/>
          <w:sz w:val="24"/>
          <w:szCs w:val="24"/>
        </w:rPr>
        <w:t>or M isn’t around, do you get to cycle or...</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That’s what happened last week.  There were other nurses but they didn’t have time.  She said if they have time then they’ll put you on the cycle...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they didn’t.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No.  Because we can see that one nurse gets 4 patients and hardly they get time.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they’re short staffed.</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very short staffed.  The first boss was alright but every time nowadays the things are not there, everything is like missing every day.  We’ve gone down on everything.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do you think that it could be one of the nurses, is it just the time thing or is there some other reason that they...</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I think it’s the time.  Yes.  But usually they are both, if M is not </w:t>
      </w:r>
      <w:r w:rsidRPr="004A23A6">
        <w:rPr>
          <w:rFonts w:ascii="Arial" w:hAnsi="Arial" w:cs="Arial"/>
          <w:sz w:val="24"/>
          <w:szCs w:val="24"/>
        </w:rPr>
        <w:t xml:space="preserve">[the physio] </w:t>
      </w:r>
      <w:r w:rsidRPr="00FA124A">
        <w:rPr>
          <w:rFonts w:ascii="Arial" w:hAnsi="Arial" w:cs="Arial"/>
          <w:sz w:val="24"/>
          <w:szCs w:val="24"/>
        </w:rPr>
        <w:t xml:space="preserve"> is there, you know, it’s only like when they go on holiday.  Also when they have to go on some meeting, you know, otherwise they are always there, we always do it three times a week.</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If they weren’t there, if they weren’t there all the time, do you think somebody else could take that job on, do you think one of the other members of staff could...</w:t>
      </w: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 </w:t>
      </w: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they’ve taught one or two nurses, that’s what I’m saying.  That’s why they’re asking them if they’ve got time...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but it’s about whether they’ve got time to do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But they’re always rushing so I don’t...  I think once in a while they might get time but...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You’ve talked about some of the benefits and you said it made a difference to how you felt, could you say a bit more about that, how has it changed...</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I feel happy and...  Because as I told you my appetite is good and I can eat something and I know my calories are going to burn as well, otherwise it’s just going to sit there.  If I want to eat something I can because I know that I am going to burn it, if I feel like eating some bad food.  Now and then, you know.  You don’t like eating always good food, sometimes you like to have some chocolate or something.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Yes, it makes you feel better about that doesn’t it if you can cycle it off later.  </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Ok, anything else, any other benefits or differences that you’ve noticed.  What about other things that you might do, has it changed the way you do other things that you might not have done before.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Not really.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Sometimes people say that it gives them more energy or they feel a bit fitter so they might walk further.  I just wondered whether it had had any...</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Well that’s my problem.  I like watching telly so sometimes I’m lazy you know.  I said I’m not tidying up ??? I have to sit down.  My husband is always telling me let’s go out when the weather is nice and I say later, later.  That’s my problem.</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Well you deserve a rest when you’ve done all your jobs.  So it hasn’t really changed...</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And the weather has not been very good, raining all the time, that’s the best excuse, you can make an excuse about that as well.</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It’s a good excuse not to go out I think when the weather has been bad.</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Well my leg has been damaged, not by the cycling.  Because you know sometimes they take too much fluid out and one time I had a big cramp and I pulled  a muscle but they were busy I think and when they came they gave me saline but it was too late.  Since then my leg was damaged.  Because I was walking very nice when I used to go shopping, like </w:t>
      </w:r>
      <w:r>
        <w:rPr>
          <w:rFonts w:ascii="Arial" w:hAnsi="Arial" w:cs="Arial"/>
          <w:sz w:val="24"/>
          <w:szCs w:val="24"/>
        </w:rPr>
        <w:t>[supermarket name]</w:t>
      </w:r>
      <w:r w:rsidRPr="00FA124A">
        <w:rPr>
          <w:rFonts w:ascii="Arial" w:hAnsi="Arial" w:cs="Arial"/>
          <w:sz w:val="24"/>
          <w:szCs w:val="24"/>
        </w:rPr>
        <w:t xml:space="preserve"> and everywhere.  Do you know Beaumont Leys.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There are lots of shops and about 3 hours I used to go but now I’m always limping.  It is nothing to do with the bike, it’s because they say you’ve got too much fluid or if I have got too much fluid...  Because I had lots of trouble one year ago because I couldn’t breathe, I was coughing all the time, I couldn’t eat and I just stayed in hospital and I had to do dialysis every day.  So they tried to take as much fluid as they can.  So that time they took lots of fluid out and by the time they gave me saline, to get rid of the cramp, it was a bit late.  Ever since I’ve noticed that I am limping and I couldn’t walk too much.  Even when I am cycling, you know.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you’ve had a problem with the leg.</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It’s nothing to do with the cycling, but it’s that thing that I have noticed.</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Have there been any problems you’ve found with the cycling because you’ve said about some of the benefits and the good things, any challenges or...</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No, no problem.  No other problem.  I’ve been looking forward to doing it, the day before that.  You know this lady, she’s asking they are not here today, we haven’t started cycling yet she goes.  I said they must be busy, sometimes they have to do paperwork and everything, so sometimes they start late.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it’s something that people look forward to.</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That’s interesting.  What about keeping cycling, how long would you like to do it for, is it something you’d like to carry on with.</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as long as I’m there.  Because it’s like going to the gym but this is like lying in the bed and being calm, comfortable.  Because they set the bike very properly, how much we want in the front or back, how much we can stretch our leg out.  So they make a proper position for us, they keep asking is it alright.  They set it properly.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To make sure you’re comfortable.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it’s got controls that you can do hasn’t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and you can tell on the monitor, you can see everything.  How many miles you’ve done, when it’s telling you to relax your muscles, everything it tells you, how many minutes you’ve done, everything.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you find that ok to operate.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what about...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And I know how to change the gears and everything so I do it myself.</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you know how to push it on if you want to.</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if I want to increase the gear and everything.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Seeing the mileage and you mentioned about the calories and the gears and stuff, does that motivate you, being able to see.  It’s about progress I suppose isn’t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I can keep seeing where I’m cycling, how many up and down you know.  First we start with the warm up, that’s in like a 4 or 5 gear for 5 minutes, then I increase the gear.</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have you seen improvements.</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And all the machines are not the same, some are light, some are ?.  </w:t>
      </w:r>
      <w:r w:rsidRPr="004A23A6">
        <w:rPr>
          <w:rFonts w:ascii="Arial" w:hAnsi="Arial" w:cs="Arial"/>
          <w:sz w:val="24"/>
          <w:szCs w:val="24"/>
        </w:rPr>
        <w:t xml:space="preserve">[the physio]   </w:t>
      </w:r>
      <w:r w:rsidRPr="00FA124A">
        <w:rPr>
          <w:rFonts w:ascii="Arial" w:hAnsi="Arial" w:cs="Arial"/>
          <w:sz w:val="24"/>
          <w:szCs w:val="24"/>
        </w:rPr>
        <w:t>says I have marked them and she can tell us which ones are the light ones.  So you can’t get every time the same bike, you know, sometimes...  But then we have to reduce the gears because some bikes are very hard and some are very light.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all with slightly different set ups.  So you mentioned the assessment, the blood tests and the questionnaires.</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I think tomorrow I think we might do it, the monthly blood.  Because he does it after one week with our other blood group, you know, blood count and everything that they do, the nurses. Then the next week M does, because this is the second week of the month so M might do it tomorrow.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you don’t mind the assessments.</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No.  This is the thing, only M and not </w:t>
      </w:r>
      <w:r w:rsidRPr="004A23A6">
        <w:rPr>
          <w:rFonts w:ascii="Arial" w:hAnsi="Arial" w:cs="Arial"/>
          <w:sz w:val="24"/>
          <w:szCs w:val="24"/>
        </w:rPr>
        <w:t xml:space="preserve">[the physio] </w:t>
      </w:r>
      <w:r w:rsidRPr="00FA124A">
        <w:rPr>
          <w:rFonts w:ascii="Arial" w:hAnsi="Arial" w:cs="Arial"/>
          <w:sz w:val="24"/>
          <w:szCs w:val="24"/>
        </w:rPr>
        <w:t xml:space="preserve">, all these questions and answers and everything.  </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you’re happy to do that stuff.</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Because I realise ??.</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We’ve talked a bit about the staff, do the nurses ever get involved in anything to do with the cycling.</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Well I think one or two times some of the staff nurses because </w:t>
      </w:r>
      <w:r w:rsidRPr="004A23A6">
        <w:rPr>
          <w:rFonts w:ascii="Arial" w:hAnsi="Arial" w:cs="Arial"/>
          <w:sz w:val="24"/>
          <w:szCs w:val="24"/>
        </w:rPr>
        <w:t xml:space="preserve">[the physio]  </w:t>
      </w:r>
      <w:r w:rsidRPr="00FA124A">
        <w:rPr>
          <w:rFonts w:ascii="Arial" w:hAnsi="Arial" w:cs="Arial"/>
          <w:sz w:val="24"/>
          <w:szCs w:val="24"/>
        </w:rPr>
        <w:t xml:space="preserve"> told her how the bike thing was and everything if she wants to, as I told you, if they are on holiday and she wants to put us on...  I think, yes, she knows about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And they leave it to </w:t>
      </w:r>
      <w:r w:rsidRPr="004A23A6">
        <w:rPr>
          <w:rFonts w:ascii="Arial" w:hAnsi="Arial" w:cs="Arial"/>
          <w:b/>
          <w:sz w:val="24"/>
          <w:szCs w:val="24"/>
        </w:rPr>
        <w:t xml:space="preserve">[the physio] </w:t>
      </w:r>
      <w:r w:rsidRPr="00FA124A">
        <w:rPr>
          <w:rFonts w:ascii="Arial" w:hAnsi="Arial" w:cs="Arial"/>
          <w:b/>
          <w:sz w:val="24"/>
          <w:szCs w:val="24"/>
        </w:rPr>
        <w:t>and M mostly.</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Ok.  Who do you think is the best person to have running the programme.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I think them both would be because M is learning I think still, you know, because before only </w:t>
      </w:r>
      <w:r w:rsidRPr="004A23A6">
        <w:rPr>
          <w:rFonts w:ascii="Arial" w:hAnsi="Arial" w:cs="Arial"/>
          <w:sz w:val="24"/>
          <w:szCs w:val="24"/>
        </w:rPr>
        <w:t xml:space="preserve">[the physio] </w:t>
      </w:r>
      <w:r w:rsidRPr="00FA124A">
        <w:rPr>
          <w:rFonts w:ascii="Arial" w:hAnsi="Arial" w:cs="Arial"/>
          <w:sz w:val="24"/>
          <w:szCs w:val="24"/>
        </w:rPr>
        <w:t xml:space="preserve"> was doing it then he started to help her out and now he’s doing it on his own.</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either of them can do it.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And </w:t>
      </w:r>
      <w:r w:rsidRPr="004A23A6">
        <w:rPr>
          <w:rFonts w:ascii="Arial" w:hAnsi="Arial" w:cs="Arial"/>
          <w:b/>
          <w:sz w:val="24"/>
          <w:szCs w:val="24"/>
        </w:rPr>
        <w:t>obviously [the physio]</w:t>
      </w:r>
      <w:r w:rsidRPr="004A23A6">
        <w:rPr>
          <w:rFonts w:ascii="Arial" w:hAnsi="Arial" w:cs="Arial"/>
          <w:sz w:val="24"/>
          <w:szCs w:val="24"/>
        </w:rPr>
        <w:t xml:space="preserve">    </w:t>
      </w:r>
      <w:r w:rsidRPr="00FA124A">
        <w:rPr>
          <w:rFonts w:ascii="Arial" w:hAnsi="Arial" w:cs="Arial"/>
          <w:b/>
          <w:sz w:val="24"/>
          <w:szCs w:val="24"/>
        </w:rPr>
        <w:t>being a physiotherapist and not a nurse, do you think that that’s important to have...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Yesterday she told me I can do some exercises to stretch my leg out, so I get the pain release.  Because sometime my muscle pain is now here and she says if you do it like this.  She is good, she helps out a lot.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She gives you other suggestions and exercises and things.</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I think I was going to have an appointment from the hospital about my leg but we couldn’t make it and I didn’t get another appointment, I’m still waiting for it.  I used to go before as well to a physio in the hospital because I was very ill and I couldn’t walk so I was referred to the physio in the hospital.  Because mine is like a 30 years case, since my son was born my kidney was failing.  I had a transplant in 1994 and 3 years ago now it failed.  I had it for 15 years.  But I have been through a lot of operations and everything.  </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that’s a long time.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My second home was my hospital.</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And it’s only in this last year that you’ve had the opportunity to do any kind of exercise.</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But we are the ones that first started this, that’s what </w:t>
      </w:r>
      <w:r w:rsidRPr="004A23A6">
        <w:rPr>
          <w:rFonts w:ascii="Arial" w:hAnsi="Arial" w:cs="Arial"/>
          <w:sz w:val="24"/>
          <w:szCs w:val="24"/>
        </w:rPr>
        <w:t xml:space="preserve">[the physio]  </w:t>
      </w:r>
      <w:r w:rsidRPr="00FA124A">
        <w:rPr>
          <w:rFonts w:ascii="Arial" w:hAnsi="Arial" w:cs="Arial"/>
          <w:sz w:val="24"/>
          <w:szCs w:val="24"/>
        </w:rPr>
        <w:t xml:space="preserve"> said.  I don’t know whether any other places there are cycling or not, other dialysis places.  I don’t know whether the </w:t>
      </w:r>
      <w:r>
        <w:rPr>
          <w:rFonts w:ascii="Arial" w:hAnsi="Arial" w:cs="Arial"/>
          <w:sz w:val="24"/>
          <w:szCs w:val="24"/>
        </w:rPr>
        <w:t>[other local hospital]</w:t>
      </w:r>
      <w:r w:rsidRPr="00FA124A">
        <w:rPr>
          <w:rFonts w:ascii="Arial" w:hAnsi="Arial" w:cs="Arial"/>
          <w:sz w:val="24"/>
          <w:szCs w:val="24"/>
        </w:rPr>
        <w:t xml:space="preserve"> are doing it or not but </w:t>
      </w:r>
      <w:r w:rsidRPr="004A23A6">
        <w:rPr>
          <w:rFonts w:ascii="Arial" w:hAnsi="Arial" w:cs="Arial"/>
          <w:sz w:val="24"/>
          <w:szCs w:val="24"/>
        </w:rPr>
        <w:t xml:space="preserve">[the physio]  </w:t>
      </w:r>
      <w:r w:rsidRPr="00FA124A">
        <w:rPr>
          <w:rFonts w:ascii="Arial" w:hAnsi="Arial" w:cs="Arial"/>
          <w:sz w:val="24"/>
          <w:szCs w:val="24"/>
        </w:rPr>
        <w:t xml:space="preserve"> is saying that we are the first one.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  I think they would like to do it which is why we’re trying to find out as much as possible about how it’s going.  Do you think it would be something other patients could benefit from.</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If they are not walking at all then it might be good for them.  And there’s one lady, she’s had a stroke but I don’t think she can do it.  She can hardly, you know...  But she’s doing good now, she’s walking with a stick now as well and they are giving her a bed as well because she can’t sleep on that.  But I don’t think she is able to do it because they have to cope with the legs for the cycle as well.  But yes for some people there are many benefits I think.  There was another guy, he was very old, he was doing it as well but I think he’s not here anymore.  I think he has an evening slot now because yesterday I asked one of the driver, where’s ?, is he going to the </w:t>
      </w:r>
      <w:r>
        <w:rPr>
          <w:rFonts w:ascii="Arial" w:hAnsi="Arial" w:cs="Arial"/>
          <w:sz w:val="24"/>
          <w:szCs w:val="24"/>
        </w:rPr>
        <w:t>hospital</w:t>
      </w:r>
      <w:r w:rsidRPr="00FA124A">
        <w:rPr>
          <w:rFonts w:ascii="Arial" w:hAnsi="Arial" w:cs="Arial"/>
          <w:sz w:val="24"/>
          <w:szCs w:val="24"/>
        </w:rPr>
        <w:t>, because he used to cycle but he never used to take his socks off, never shoes off.  He was always doing the cycling with ?, it was funny.  He was a tall guy as well.  I think it was either the bed is a bit small for him or something.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Do most people have a go or have some people just not tried it at all.</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I don’t know about that.  Only a few ones I know that we talked about and I told them why don’t you try it, like my other friend.  And I said ask </w:t>
      </w:r>
      <w:r w:rsidRPr="004A23A6">
        <w:rPr>
          <w:rFonts w:ascii="Arial" w:hAnsi="Arial" w:cs="Arial"/>
          <w:sz w:val="24"/>
          <w:szCs w:val="24"/>
        </w:rPr>
        <w:t>[the physio]</w:t>
      </w:r>
      <w:r w:rsidRPr="00FA124A">
        <w:rPr>
          <w:rFonts w:ascii="Arial" w:hAnsi="Arial" w:cs="Arial"/>
          <w:sz w:val="24"/>
          <w:szCs w:val="24"/>
        </w:rPr>
        <w:t xml:space="preserve">.  This lady with the kidney transplant and they asked, she said I’d like to do it as well.  And I asked S, she said I’ll try as well.  That is how these two or three, because we are in the team together before when we were in </w:t>
      </w:r>
      <w:r>
        <w:rPr>
          <w:rFonts w:ascii="Arial" w:hAnsi="Arial" w:cs="Arial"/>
          <w:sz w:val="24"/>
          <w:szCs w:val="24"/>
        </w:rPr>
        <w:t xml:space="preserve">[old local HD unit] </w:t>
      </w:r>
      <w:r w:rsidRPr="00FA124A">
        <w:rPr>
          <w:rFonts w:ascii="Arial" w:hAnsi="Arial" w:cs="Arial"/>
          <w:sz w:val="24"/>
          <w:szCs w:val="24"/>
        </w:rPr>
        <w:t xml:space="preserve"> so we were close.  So I don’t know about the others.  This other lady, the Muslim lady, I don’t know why she’s not doing it, you’ll have to ask her.  Her name is R.  Yesterday her leg was swollen like this, it looked something like a gout.  I’ve never asked her why is she not doing cycling.  Lots of people can do it but I think they need more staff.  None of them can do it all on their own because both of them don’t come at the same time.  Like M comes on Wednesdays and some time on Monday and </w:t>
      </w:r>
      <w:r w:rsidRPr="004A23A6">
        <w:rPr>
          <w:rFonts w:ascii="Arial" w:hAnsi="Arial" w:cs="Arial"/>
          <w:sz w:val="24"/>
          <w:szCs w:val="24"/>
        </w:rPr>
        <w:t xml:space="preserve">[the physio]  </w:t>
      </w:r>
      <w:r w:rsidRPr="00FA124A">
        <w:rPr>
          <w:rFonts w:ascii="Arial" w:hAnsi="Arial" w:cs="Arial"/>
          <w:sz w:val="24"/>
          <w:szCs w:val="24"/>
        </w:rPr>
        <w:t xml:space="preserve"> comes on Friday as well.  Only sometimes they both come together so it’s like too much for her then to put everybody on the machines.  She needs more machines and some more staff as well because she’s busy as well.  Because I think sometimes, I see morning people as I told you, two or three people are doing it in the second slot.  I don’t think there is an evening one, you know, because it will be too much for them because if they come in the morning it’s time for them to go home as well.</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You need somebody else to cover that...</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Somebody else, yes.  I think if they ask patients, the new patients, they might like to do it as well but when you don’t have time to talk, unless we are waiting in the day room and sometimes we are talking if our machines are not ready.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what would you say to a patient who was thinking about giving it a go and they asked you.  What advice would you give them, what would you say.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I would say to them you should do it instead of just lying in the bed doing nothing.  If some people are just watching telly, they can do both things.  Yes they can benefit.  If the mind and body and everything is working then, you know.  And I’m talking to ?, talking to all the nurses, I don’t like to be quiet.  If they put me in a single room I would say I don’t want to go there.  You know when people are going on holiday to India or somewhere and they have to keep them in a separate room, I say I’d die in there.  I like to watch everything, people go by and talk to everybody.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You’re too sociable for that, yes.</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Sometimes I told my husband and I keep talking and talking and he doesn’t answer, I say I’m better off down there in the dialysis centre, I keep talking to everybody there.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Have you ever thought about stopping the cycling for any reason.</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No, no, no.  Even yesterday as I say I want to but </w:t>
      </w:r>
      <w:r w:rsidRPr="004A23A6">
        <w:rPr>
          <w:rFonts w:ascii="Arial" w:hAnsi="Arial" w:cs="Arial"/>
          <w:sz w:val="24"/>
          <w:szCs w:val="24"/>
        </w:rPr>
        <w:t xml:space="preserve">[the physio] </w:t>
      </w:r>
      <w:r w:rsidRPr="00FA124A">
        <w:rPr>
          <w:rFonts w:ascii="Arial" w:hAnsi="Arial" w:cs="Arial"/>
          <w:sz w:val="24"/>
          <w:szCs w:val="24"/>
        </w:rPr>
        <w:t xml:space="preserve"> said no, we don’t take any risk.  You can do it but do it on the slow gear.  Don’t damage anything.  Because my blood pressure was like 192 over something so she said it is very difficult to do it with that.  So they do take good care.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Better to be safe than sorry.</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Sometimes they ask nurses as well, you know, staff nurses, whether it is risky or not.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Ok, so they would ask them what they think about...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What about if they didn’t continue with the cycling programme, how would you feel about that, if it stopped.</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No it’s not very good.  I think it’s good benefits for everybody, the ones who are doing it.  This one lady, yesterday I asked her, </w:t>
      </w:r>
      <w:r w:rsidRPr="004A23A6">
        <w:rPr>
          <w:rFonts w:ascii="Arial" w:hAnsi="Arial" w:cs="Arial"/>
          <w:sz w:val="24"/>
          <w:szCs w:val="24"/>
        </w:rPr>
        <w:t xml:space="preserve">[the physio]  </w:t>
      </w:r>
      <w:r w:rsidRPr="00FA124A">
        <w:rPr>
          <w:rFonts w:ascii="Arial" w:hAnsi="Arial" w:cs="Arial"/>
          <w:sz w:val="24"/>
          <w:szCs w:val="24"/>
        </w:rPr>
        <w:t>, and she said she doesn’t want to do it today.  She asks everybody do you feel like doing it today or not.  She doesn’t feel like it and if she doesn’t want to do it she doesn’t want to do it.  Do you feel like doing it today, I said yes I like it.  So I asked about the lady and she said she doesn’t want to do it today, maybe she is not feeling well or something.  Sometimes I have seen a lot of times she doesn’t do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Do you think that if it wasn’t optional, if they kind of said right here’s the bike, get...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you have to do it.  That’s a good 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Do you think having the choice is what makes people...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I don’t know what she is feeling or what her problem is, I can’t just judge like that.  I am just asking </w:t>
      </w:r>
      <w:r w:rsidRPr="004A23A6">
        <w:rPr>
          <w:rFonts w:ascii="Arial" w:hAnsi="Arial" w:cs="Arial"/>
          <w:sz w:val="24"/>
          <w:szCs w:val="24"/>
        </w:rPr>
        <w:t xml:space="preserve">[the physio]  </w:t>
      </w:r>
      <w:r w:rsidRPr="00FA124A">
        <w:rPr>
          <w:rFonts w:ascii="Arial" w:hAnsi="Arial" w:cs="Arial"/>
          <w:sz w:val="24"/>
          <w:szCs w:val="24"/>
        </w:rPr>
        <w:t xml:space="preserve"> and she says she doesn’t want to do it today.  But she is not going to tell me everything because they are not allowed to talk about other patients and give information out.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That’s right.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Even when some patient is not in our centre, R, she was talking about somebody and you want to know about, she gets angry.  Even when my friend who had the kidney transplant, we didn’t say oh that’s good isn’t it, we get scared because she says you don’t talk about other patients.  But we are friends so we keep phoning each other, that’s how we find out.  But she gets angry.  Some people like to give information out but some they keep it quiet.  That is why she does it like that.  Some patient might say why are you giving all the information out, we don’t want anybody to know this information.  Not everybody is the same.  But we were all feeling happy and we just want to, you know, ???.  oh that is good news, she’s had a kidney transplant.  Still we couldn’t do that because, not that patient but we know her, I know her, that she won’t mind, but not everybody, you know, everybody is not the same.  So that’s why there are rules.  Even the nurses are not allowed to talk about other patients.  And we can understand that policy.</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 suppose you all become friends don’t you so it’s nice to share good news isn’t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Yes, as I told you, we are waiting in the day room so we can talk.  Sometimes we have a patient get angry because they don’t take good time and sometimes people get moody.  It does happen because in the morning if the patients are running late because some people bring a lot, like I bring a lot, so the next patient gets later because we are usually put on the same machines.  Before they used to do it like that, any machine that is free and your type, they put you on there but nowadays they just do one machine, the same machine you go on.  If that patient is not finished how can you go on because they have to clean the machine, do the bed, set up the machine, so that takes time.  In the morning if you are running late everybody is running late.  So sometimes I tell them, all the patients, they can’t help it.  Because I have been through a lot, I can understand their problem.  It’s not me, me, me all the time.  I tell them.  Sometimes this lady, when we go to fetch her she never comes out early but she makes the driver wait for 10 or 15 minutes.  I said one or two times is alright, you get everything a benefit, you know, you shouldn’t take advantage.  She said oh so what, we just have to go and sit in the...  But no, they have been sent to collect us, they’re to do their duty.  And she said oh well what is it to you.  I said no, if I am doing anything, I get everything ready on my sofa and if I’m doing any work I just leave it and go you know.  Because you can’t make them wait because they’ve got other patients to pick up.  But some patients don’t understand.  I get angry.  I always speak my mind and they don’t like it.  I said but don’t take advantage.  In this country you are getting it free, in other countries you have to pay for it.  In the evening, if I don’t want to wait then for a driver I always call my husband to pick me up.  I say if you don’t want to come on time go on your own then, on your own transport.  I tell them.  If you can’t do anything good, don’t do anything like this.  Sometimes Indian people they don’t want to help out, that’s why I told </w:t>
      </w:r>
      <w:r w:rsidRPr="004A23A6">
        <w:rPr>
          <w:rFonts w:ascii="Arial" w:hAnsi="Arial" w:cs="Arial"/>
          <w:sz w:val="24"/>
          <w:szCs w:val="24"/>
        </w:rPr>
        <w:t xml:space="preserve">[the physio]  </w:t>
      </w:r>
      <w:r w:rsidRPr="00FA124A">
        <w:rPr>
          <w:rFonts w:ascii="Arial" w:hAnsi="Arial" w:cs="Arial"/>
          <w:sz w:val="24"/>
          <w:szCs w:val="24"/>
        </w:rPr>
        <w:t xml:space="preserve"> about it.  They just want to take, take, you know.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Not everybody though.</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But the ones I know...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You know some people...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Two or three people I have seen in the dialysis centre they are like this.  They said it’s not free, we are paying tax and this and that.  This lady I’m going to ask her how many years have you worked here in this country, I’m going to ask her, the one who comes out late.  If you have worked and paid tax then it’s alright, but if you haven’t worked you’re not in this country.  My husband is always angry because of the Somalians and everybody, people, they get everything from free houses, all the ladies they have got so many children and they are driving big cars, they are not in this country.  And I saw one English lady, she was working since the war and when she came to collect her pension she had to fill in all the forms and everything.  How sad is that.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 xml:space="preserve">It’s very difficult, especially now.  </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It doesn’t seem fair always does it.  So a couple of things I wanted to pick up on that you said, one of the things was about the Olympics thing and the map and the cycling, that sounds quite fun.</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Is that a new 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No it’s just for the Olympics.  Just so that everyone can do because she’s just going to put it on the map, how many miles we’ve done for a certain time and she’s going to plan it and then she’s going to, I don’t know, put it in some record or something.  She says she’s going to give some presents out or something, prizes.  And she has been doing some walking, </w:t>
      </w:r>
      <w:r w:rsidRPr="004A23A6">
        <w:rPr>
          <w:rFonts w:ascii="Arial" w:hAnsi="Arial" w:cs="Arial"/>
          <w:sz w:val="24"/>
          <w:szCs w:val="24"/>
        </w:rPr>
        <w:t xml:space="preserve">[the physio]  </w:t>
      </w:r>
      <w:r w:rsidRPr="00FA124A">
        <w:rPr>
          <w:rFonts w:ascii="Arial" w:hAnsi="Arial" w:cs="Arial"/>
          <w:sz w:val="24"/>
          <w:szCs w:val="24"/>
        </w:rPr>
        <w:t>.  Yesterday I said what have you done this weekend and she says I have been running and walking.  I think she must be doing it for something.  I don’t know.</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 haven’t seen her for ages, I don’t know what she’s been up to.</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because there were all these groups and everything.  So they must be doing some charity work or something, I think that’s why she’s training for something.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Is that motivational in anyway, having something different like that.  Is it a motivation.</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Seeing the progress.  So is that something that everybody is doing, everybody is involved in.</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it’s a good thing.</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The other thing that I wanted to ask you about was something that you were talking about, the nurses.  Is there any other reason that the nurses, I mean would you be happy for the nurses to put the bikes on if they had time.</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That would be ok.</w:t>
      </w:r>
    </w:p>
    <w:p w:rsidR="002B07B7" w:rsidRPr="00FA124A" w:rsidRDefault="002B07B7" w:rsidP="0063101D">
      <w:pPr>
        <w:spacing w:after="0" w:line="240" w:lineRule="auto"/>
        <w:jc w:val="both"/>
        <w:rPr>
          <w:rFonts w:ascii="Arial" w:hAnsi="Arial" w:cs="Arial"/>
          <w:b/>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So we don’t miss out.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Because they need to know how to operate the bike and everything.  So I think if they don’t know properly they might damage the patient.  But it’s not like anything but if they know everything, you know, how to do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How to work it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that would be ok.</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Yes.  But she needs help, you know, because if there are more bikes and more people want to join in, it’s too much for her then.  Because she’s doing three patients at the same time because we’ve got three machines.  Before we didn’t have many, I think there was only one or two, we’ve got three or four now.  But I think she does three people at the same time so she keeps going out to everybody after 5, 10 minutes.</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b/>
          <w:sz w:val="24"/>
          <w:szCs w:val="24"/>
        </w:rPr>
      </w:pPr>
      <w:r w:rsidRPr="00FA124A">
        <w:rPr>
          <w:rFonts w:ascii="Arial" w:hAnsi="Arial" w:cs="Arial"/>
          <w:b/>
          <w:sz w:val="24"/>
          <w:szCs w:val="24"/>
        </w:rPr>
        <w:t>So it’s about manageable at the moment.</w:t>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and we can always shout her if we want anything.</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What about family and friends, what do they think about you cycling.</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My husband, I talk about it every time, how many miles I’ve done.  Because my son, he goes to the gym every day, he does the training.</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they think it’s a good idea.</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he nearly goes every day.  Before he used to go in the morning but now he goes in the evening.  He doesn’t go in the proper gym, there’s an Indian gym in the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Oh yes, yes.</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But they don’t have the facility for a shower so he goes in the evening and then comes back for a shower at home.  He used to go in the, what’s it called, Welford Road...</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Banantyne.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he used to go there but it’s very expensive.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It’s expensive to have a gym membership isn’t it, it’s not cheap.</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so he goes down there after work and then comes home and has a shower.</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he thinks it’s a good idea.  You mentioned about having...</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well he learned about lots of sports as well, like playing football and everything.  He plays snooker, football, god knows what, all the sports he likes.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He’s the sporty one is he.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When he was one year he had a small snooker table and then he had a big one and we had it in the back garden.  He really wanted to become a professional but you need a sponsor and everything.  I said no, take your education because you never know if you are going to make it or not.  Because we used to watch a lot of tennis and stuff.  I tell you it’s not easy.</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How old is he.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He’s 30 years old now.  He’s still living with us.  He gets all the facilities in the house, everything is done for him so it’s good for him.  I sometimes, you know, when I get angry, get out and find your own place, you treat this house like a hotel.</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It’s expensive buying your own place now.</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he wants to settle down but we tell him buy a house.  Because he was in uni at Sheffield and he has lots of money to pay back.  So my husband, I think now he’s loaned him that, after a long time.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Yes it takes a while to pay it all back.</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Yes.  Because he used to like spending money before.  Because I think my daughter she got a grant but when he started he didn’t get any grant.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they think it’s a good idea that you can keep fit.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he always says yes it’s a good idea because at home you are not doing anything.</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What about other family members or friends.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I talk to them as well when I go for dialysis and I do the cycling.  My nephew I told him as well.  He says that’s good auntie.  The ones we see, I always talk about my dialysis place and everything.  Because as I told you, I am a talkative person.</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What about more generally in the community and things, you were saying earlier about, you mentioned a couple of people you know that you were saying amongst Indian people.  Do you think that what community people come from makes a difference about how they might view something like exercise or do you think ethnicity or culture is important, or language.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Yes language I think sometimes.  But I think that old lady, she does understand but she can’t answer back, that’s the problem.  But she does understand.  But I’m there too sometimes with </w:t>
      </w:r>
      <w:r w:rsidRPr="004A23A6">
        <w:rPr>
          <w:rFonts w:ascii="Arial" w:hAnsi="Arial" w:cs="Arial"/>
          <w:sz w:val="24"/>
          <w:szCs w:val="24"/>
        </w:rPr>
        <w:t xml:space="preserve">[the physio]  </w:t>
      </w:r>
      <w:r w:rsidRPr="00FA124A">
        <w:rPr>
          <w:rFonts w:ascii="Arial" w:hAnsi="Arial" w:cs="Arial"/>
          <w:sz w:val="24"/>
          <w:szCs w:val="24"/>
        </w:rPr>
        <w:t xml:space="preserve">and I can translate for her.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You can translate, yes.</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But then she has letters and everything, forms and everything you can translate now as well, you know, about the centre.  And she goes oh 3 or 4 hours and I said just ignore everything.  She was telling me about this group as well and that’s all been ? or something she said, </w:t>
      </w:r>
      <w:r w:rsidRPr="004A23A6">
        <w:rPr>
          <w:rFonts w:ascii="Arial" w:hAnsi="Arial" w:cs="Arial"/>
          <w:sz w:val="24"/>
          <w:szCs w:val="24"/>
        </w:rPr>
        <w:t xml:space="preserve">[the physio] </w:t>
      </w:r>
      <w:r w:rsidRPr="00FA124A">
        <w:rPr>
          <w:rFonts w:ascii="Arial" w:hAnsi="Arial" w:cs="Arial"/>
          <w:sz w:val="24"/>
          <w:szCs w:val="24"/>
        </w:rPr>
        <w:t>, it wasn’t ???.  And I said ignore everything, it’s only about one and a half hour, nothing else.  I said your grandson may be sitting with you and you can ??.  I told her everything but still the other day she just brought the form back and she said I don’t want to do it.  And we can’t force her to do it.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Of course, some people just don’t want to do that.  So you think language might be important if somebody didn’t speak English.  For the cycling and things, do you think that would be possible for somebody to do it if they didn’t speak English.</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Not here because there is always somebody to translate.  Most of them can understand, only sometimes they can answer back.  Mostly they will understand.  And most of the people can speak, only some of the old ladies.  This other old lady I talked about, she can speak very well.  I saw her lots of times.  So nowadays I don’t think that is a big problem.  Because in </w:t>
      </w:r>
      <w:r>
        <w:rPr>
          <w:rFonts w:ascii="Arial" w:hAnsi="Arial" w:cs="Arial"/>
          <w:sz w:val="24"/>
          <w:szCs w:val="24"/>
        </w:rPr>
        <w:t>[city name]</w:t>
      </w:r>
      <w:r w:rsidRPr="00FA124A">
        <w:rPr>
          <w:rFonts w:ascii="Arial" w:hAnsi="Arial" w:cs="Arial"/>
          <w:sz w:val="24"/>
          <w:szCs w:val="24"/>
        </w:rPr>
        <w:t xml:space="preserve"> there is like everything in every language, everything, all mixed cultures, everything is provided now so I don’t think it is a big problem with the language.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Just a few more questions, just a couple more.  What would you say you liked most about the cycling.</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 think more people should do it because it freshens their mind and everything, body and soul, everything.  If you are not doing anything you might be getting bad thoughts and everything.  When you are busy you forget things like that.  You feel refreshed.  So it does help.</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It makes you feel differently.</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because people are relying on, when they don’t communicate with other people they just think about bad things, they forget all things like that.  The whole body is like working.  I don’t know how to explain it.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it makes you feel positive or...</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don’t keep thinking negative because you know you want to cycle, you want to do this many miles, if you’ve done half an hour you want to do 45 minutes.  That’s what I’m aiming for every day.  As I told you she is doing 45 minutes now, on 5, 6 gear.  She started with 5, 10 minutes so that’s good for her.</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 xml:space="preserve">So you set yourself a little challenge every time.  </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Would you change anything about the cycling programme, about how it’s run or how it works or anything like that, anything you’d change, anything you think...</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Everything is alright here.  The way she is doing it, everything is alright.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Because if there’s anything that could be tweaked or improved so that we could make it better for the patients.</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Well bring more cycles.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More cycles.</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But then more staff as well then, not one because she has to look after them properly.    She can’t just give them the cycle and go, she has to come and see everybody, are you alright, are you comfortable, everything she is asking you.  Yes but lots of people get benefits, if they are not doing any kind of exercise.  You think it is only the legs that move but the whole body I think is moving, the whole body is exercising.  And if you’ve got, like I’ve got a weak heart, that makes it strong as well.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Do you feel fitter yourself.</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Only lately I’ve got aches and pain in all my body but I think it is something else.  I have to go to the doctor and check it out, if something is, you know.  Like when we have the blood tests, like we might have them this or next week, at the moment they are giving me iron injections so that’s finishing this week now, the last course.  Otherwise I’m not too bad, I can do the housework and everything.  I can’t lift, you know, I wouldn’t bother to pick anything heavy, I’ve never done that.  If I want anything picking up I just tell my husband.  I can still go upstairs and dust and hoover and everything.  Some people said why don’t you have some people to do your house but I said no, I want to do it myself or my husband can help me out.  My daughter’s mother-in-law, she does her job helping people, she goes to people’s houses, if they want shopping done, give them tablets, she does that kind of...  She said you can get help but I said I’m alright, I’m not that bad.  I can do the routine work every day, the daily work, cooking and cleaning and things like that.  Not the heavy work but my son he does the hovering and everything every day, one thing he helps out with, we don’t have to tell him about that.  And my husband does the gardening every day nearly, he likes going in the garden, he doesn’t like watching telly.  The rain is stopping him this time, you know, otherwise every year he grows so many things, ??? flowers and everything to plant.  This year we didn’t bother, I said don’t bring too many.  Because it’s been raining all the time, he can hardly cut the grass.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 xml:space="preserve">I think ours is like here because we’ve just not been able to do it.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My son, he did it when we went on holiday, but it’s too wet to, you know.  Because he’s got a proper hand one, we haven’t got an electric one, push and push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 xml:space="preserve">It’s good exercise but hard work.  So any advice then for the staff running the programme, for </w:t>
      </w:r>
      <w:r w:rsidRPr="0064781A">
        <w:rPr>
          <w:rFonts w:ascii="Arial" w:hAnsi="Arial" w:cs="Arial"/>
          <w:b/>
          <w:sz w:val="24"/>
          <w:szCs w:val="24"/>
        </w:rPr>
        <w:t>[the physio]</w:t>
      </w:r>
      <w:r w:rsidRPr="004A23A6">
        <w:rPr>
          <w:rFonts w:ascii="Arial" w:hAnsi="Arial" w:cs="Arial"/>
          <w:sz w:val="24"/>
          <w:szCs w:val="24"/>
        </w:rPr>
        <w:t xml:space="preserve">  </w:t>
      </w:r>
      <w:r w:rsidRPr="00FA124A">
        <w:rPr>
          <w:rFonts w:ascii="Arial" w:hAnsi="Arial" w:cs="Arial"/>
          <w:b/>
          <w:sz w:val="24"/>
          <w:szCs w:val="24"/>
        </w:rPr>
        <w:t>, M and any of the other staff.  Anything else that...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The only thing they have to do is when they are away, if more nurses get trained.  But otherwise they are always there, only I think one week holiday and sometimes if they have to go in the meetings somewhere else.  I think 2 weeks ago I think M went to </w:t>
      </w:r>
      <w:r>
        <w:rPr>
          <w:rFonts w:ascii="Arial" w:hAnsi="Arial" w:cs="Arial"/>
          <w:sz w:val="24"/>
          <w:szCs w:val="24"/>
        </w:rPr>
        <w:t>[</w:t>
      </w:r>
      <w:r w:rsidRPr="00FA124A">
        <w:rPr>
          <w:rFonts w:ascii="Arial" w:hAnsi="Arial" w:cs="Arial"/>
          <w:sz w:val="24"/>
          <w:szCs w:val="24"/>
        </w:rPr>
        <w:t>University</w:t>
      </w:r>
      <w:r>
        <w:rPr>
          <w:rFonts w:ascii="Arial" w:hAnsi="Arial" w:cs="Arial"/>
          <w:sz w:val="24"/>
          <w:szCs w:val="24"/>
        </w:rPr>
        <w:t xml:space="preserve"> name] </w:t>
      </w:r>
      <w:r w:rsidRPr="00FA124A">
        <w:rPr>
          <w:rFonts w:ascii="Arial" w:hAnsi="Arial" w:cs="Arial"/>
          <w:sz w:val="24"/>
          <w:szCs w:val="24"/>
        </w:rPr>
        <w:t>or something, when they were carrying the Olympic torch.  My son went here to ? Road to see it.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Did he see it did he.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Yes in the morning at half past seven.  So only sometimes, otherwise they always come.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What about other types of exercise, is there anything else that you would like, any other types of exercise you’d like to be able to do.</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Is there any other when you are doing dialysis?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Not really.</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Because we’ve got one hand like this and we can’t do anything with that hand.</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That’s the beauty of the cycling isn’t it, that you don’t need your arms.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That’s the only exercise we can do.</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What about when you’re not on dialysis, is there anything that you’d like to be able to do.</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I don’t mind.</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You mentioned yoga earlier, that you did a lot of yoga.</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Because there’s a ? channel you know, we have it every day, half past seven and nine o’clock.  I learn it from them.</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Is it still something you do, because you were saying about your arm and the fistula...</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 tried it one day, the warm up exercises to stretch the whole body, I think I can do it now.</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You can do that.</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because it’s all healing proper now.  Because I’ve lost a lot of operation because they are damaged.  Because sometimes if they don’t put it in the right place it gets damaged so mine was damaged two or three times and I lost the operation and I got the fistula up to here.  Mine is like a ?.  Only some nurses can do it properly but I think they are getting better now all of them, otherwise only a few of them used to do it but now everybody can do it so it’s better.  I ? a lot, if they don’t put it in the right place I have to show them, don’t keep going in the same place, go here and here, otherwise it takes one hour sometimes for one needle.  Too much time.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It spends a lot of extra time doesn’t it.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If they put it in the right place it doesn’t take a long time.  On holiday it was alright.  Spain, we went to Torramolinos.  Have you been to Spain?</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I’ve been to Spain but not Torramolinos.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It was nice, the weather was nice.  Even when there was a storm here, you know...</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You missed the fun, that was very strange.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 saw cars and things and everybody’s is damaged.</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 was at work and it went so dark that all the street lights came on, it was really strange.  But yes I would rather have been in Spain.</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 think M has gone there, to Spain.  We went in the south, I think he was going up a bit.  He will be coming I think tomorrow.</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Is there anything else.  That’s it really for my questions, I’ve asked everything.  Is there anything else you want to say about any of that, the cycling or anything else, any other comments you’ve got about any of it.</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I’ve got no complaint about </w:t>
      </w:r>
      <w:r w:rsidRPr="004A23A6">
        <w:rPr>
          <w:rFonts w:ascii="Arial" w:hAnsi="Arial" w:cs="Arial"/>
          <w:sz w:val="24"/>
          <w:szCs w:val="24"/>
        </w:rPr>
        <w:t>[the physio]</w:t>
      </w:r>
      <w:r w:rsidRPr="00FA124A">
        <w:rPr>
          <w:rFonts w:ascii="Arial" w:hAnsi="Arial" w:cs="Arial"/>
          <w:sz w:val="24"/>
          <w:szCs w:val="24"/>
        </w:rPr>
        <w:t xml:space="preserve"> and M, they do their job properly because they’re looking after us very well.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Yes it sounds like it.</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And we’ve become good friends as well so we can talk about anything.  If </w:t>
      </w:r>
      <w:r w:rsidRPr="004A23A6">
        <w:rPr>
          <w:rFonts w:ascii="Arial" w:hAnsi="Arial" w:cs="Arial"/>
          <w:sz w:val="24"/>
          <w:szCs w:val="24"/>
        </w:rPr>
        <w:t xml:space="preserve">[the physio]  </w:t>
      </w:r>
      <w:r w:rsidRPr="00FA124A">
        <w:rPr>
          <w:rFonts w:ascii="Arial" w:hAnsi="Arial" w:cs="Arial"/>
          <w:sz w:val="24"/>
          <w:szCs w:val="24"/>
        </w:rPr>
        <w:t xml:space="preserve">likes any food I take it for her, she likes Indian food.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Does she.</w:t>
      </w:r>
    </w:p>
    <w:p w:rsidR="002B07B7" w:rsidRPr="00FA124A" w:rsidRDefault="002B07B7" w:rsidP="00F33F4D">
      <w:pPr>
        <w:tabs>
          <w:tab w:val="left" w:pos="5877"/>
        </w:tabs>
        <w:spacing w:after="0" w:line="240" w:lineRule="auto"/>
        <w:jc w:val="both"/>
        <w:rPr>
          <w:rFonts w:ascii="Arial" w:hAnsi="Arial" w:cs="Arial"/>
          <w:b/>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she’s alright.  Nothing else.  I just want to get ??? somebody is coming to help us.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It sounds like it’s been positive.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Yes.  I told you that the old lady is enjoying it as well.  She’s always, they’re not here today yet.  She’s waiting for them.  Because she can’t go out much, she’s just staying at home, but while she comes on the dialysis she ?.  Only sometime she goes to the temple, you know.  There is this new one on ? Lane, she belongs to them, they don’t eat garlic or any additives.  They’re a special temple.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it’s something that people look forward to then as well.</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That’s good.</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I don’t know that M is, what’s his name, ?, because he comes in the evening now because he was doing it as well.  ?? damaged him and I think he went to hospital and after that we never saw him.  And yesterday I asked him and somebody said he is coming in the evening slot.  I think he’s been on the bike I think.  Yes because he was doing it as well.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Great.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 don’t know whether she got any new patients doing it or not but I have seen the regular ones.  Oh yes, one person, he has just joined now because he started a few weeks ago, about two months ago he joined as well.</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he just suddenly started.</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 think he was walking alright but I think he enjoys doing it.  I think he’s one, I think he must be 60 or something but he just joined just recently.</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people are still starting, it’s not like everybody’s already been doing it for a while, there are still new...</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About 5, 6 people I know about in the second slot doing it.  Because that’s like the middle time so it’s like a day job, you know, 8 to 5 and I’m there as well.  So they get more benefit than the people in the evening.  Because they need somebody coming in after until 10 o’clock.  That’s the one thing, these people in the evening slot, I don’t think they will say no if they want to do it.  Somebody must be willing to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the evening patients miss out.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that’s one you can find out about.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Improve, yes, see if there’s a way to do that.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Yes they get benefit then.  Because we are in the middle slot so they are already there so we get the benefit.  And the morning people, I don’t know what time </w:t>
      </w:r>
      <w:r w:rsidRPr="004A23A6">
        <w:rPr>
          <w:rFonts w:ascii="Arial" w:hAnsi="Arial" w:cs="Arial"/>
          <w:sz w:val="24"/>
          <w:szCs w:val="24"/>
        </w:rPr>
        <w:t xml:space="preserve">[the physio] </w:t>
      </w:r>
      <w:r w:rsidRPr="00FA124A">
        <w:rPr>
          <w:rFonts w:ascii="Arial" w:hAnsi="Arial" w:cs="Arial"/>
          <w:sz w:val="24"/>
          <w:szCs w:val="24"/>
        </w:rPr>
        <w:t>starts but I think I’ve seen in the morning M comes and I know they cycle in the morning as well.  So I know he comes early.</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Yes because the morning session starts early doesn’t it.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Yes it starts at 6 o’clock, patients start coming.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So somebody would need to be there early to get them set up.</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that’s one thing you have to put in your report.  As I told you, they need more staff.  Like she’s working, and people who come in the morning they go in the afternoon.  Then an afternoon one and then one in the middle.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To get coverage for everyone.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Like a nurses shift.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No but people come in the morning, they come in the morning and go in the afternoon, the cycling staff.  And one in the afternoon, they go ??.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  They can start setting up ??. </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After they’ve been on a while.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they can, both of them in the morning ?? they can do the, and the others that come in the afternoon they can look after the middle one.</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Yes, like a shift pattern like you say.  That’s a good idea.</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 xml:space="preserve">Because they must be going home after about 5 o’clock, you know, </w:t>
      </w:r>
      <w:r w:rsidRPr="004A23A6">
        <w:rPr>
          <w:rFonts w:ascii="Arial" w:hAnsi="Arial" w:cs="Arial"/>
          <w:sz w:val="24"/>
          <w:szCs w:val="24"/>
        </w:rPr>
        <w:t xml:space="preserve">[the physio]  </w:t>
      </w:r>
      <w:r w:rsidRPr="00FA124A">
        <w:rPr>
          <w:rFonts w:ascii="Arial" w:hAnsi="Arial" w:cs="Arial"/>
          <w:sz w:val="24"/>
          <w:szCs w:val="24"/>
        </w:rPr>
        <w:t xml:space="preserve"> and M.</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Yes it’s a full day then isn’t it for them.</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Yes.  That’s the one thing, you know, if anybody wants to do it in the evening, kidney patients.  So they get the benefit as well.</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b/>
          <w:sz w:val="24"/>
          <w:szCs w:val="24"/>
        </w:rPr>
      </w:pPr>
      <w:r w:rsidRPr="00FA124A">
        <w:rPr>
          <w:rFonts w:ascii="Arial" w:hAnsi="Arial" w:cs="Arial"/>
          <w:b/>
          <w:sz w:val="24"/>
          <w:szCs w:val="24"/>
        </w:rPr>
        <w:t>Yes that’s a good idea.  Good, brilliant, thank you very much for that.</w:t>
      </w: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p>
    <w:p w:rsidR="002B07B7" w:rsidRPr="00FA124A" w:rsidRDefault="002B07B7" w:rsidP="00F33F4D">
      <w:pPr>
        <w:tabs>
          <w:tab w:val="left" w:pos="5877"/>
        </w:tabs>
        <w:spacing w:after="0" w:line="240" w:lineRule="auto"/>
        <w:jc w:val="both"/>
        <w:rPr>
          <w:rFonts w:ascii="Arial" w:hAnsi="Arial" w:cs="Arial"/>
          <w:sz w:val="24"/>
          <w:szCs w:val="24"/>
        </w:rPr>
      </w:pPr>
      <w:r w:rsidRPr="00FA124A">
        <w:rPr>
          <w:rFonts w:ascii="Arial" w:hAnsi="Arial" w:cs="Arial"/>
          <w:sz w:val="24"/>
          <w:szCs w:val="24"/>
        </w:rPr>
        <w:t>INTERVIEW FINISHES</w:t>
      </w:r>
    </w:p>
    <w:p w:rsidR="002B07B7" w:rsidRPr="00FA124A" w:rsidRDefault="002B07B7" w:rsidP="00B1469B">
      <w:pPr>
        <w:tabs>
          <w:tab w:val="left" w:pos="8087"/>
        </w:tabs>
        <w:spacing w:after="0" w:line="240" w:lineRule="auto"/>
        <w:jc w:val="both"/>
        <w:rPr>
          <w:rFonts w:ascii="Arial" w:hAnsi="Arial" w:cs="Arial"/>
          <w:sz w:val="24"/>
          <w:szCs w:val="24"/>
        </w:rPr>
      </w:pPr>
      <w:r w:rsidRPr="00FA124A">
        <w:rPr>
          <w:rFonts w:ascii="Arial" w:hAnsi="Arial" w:cs="Arial"/>
          <w:sz w:val="24"/>
          <w:szCs w:val="24"/>
        </w:rPr>
        <w:tab/>
      </w:r>
    </w:p>
    <w:p w:rsidR="002B07B7" w:rsidRPr="00FA124A" w:rsidRDefault="002B07B7" w:rsidP="0063101D">
      <w:pPr>
        <w:spacing w:after="0" w:line="240" w:lineRule="auto"/>
        <w:jc w:val="both"/>
        <w:rPr>
          <w:rFonts w:ascii="Arial" w:hAnsi="Arial" w:cs="Arial"/>
          <w:sz w:val="24"/>
          <w:szCs w:val="24"/>
        </w:rPr>
      </w:pPr>
    </w:p>
    <w:p w:rsidR="002B07B7" w:rsidRPr="00FA124A" w:rsidRDefault="002B07B7" w:rsidP="0063101D">
      <w:pPr>
        <w:spacing w:after="0" w:line="240" w:lineRule="auto"/>
        <w:jc w:val="both"/>
        <w:rPr>
          <w:rFonts w:ascii="Arial" w:hAnsi="Arial" w:cs="Arial"/>
          <w:sz w:val="24"/>
          <w:szCs w:val="24"/>
        </w:rPr>
      </w:pPr>
      <w:r w:rsidRPr="00FA124A">
        <w:rPr>
          <w:rFonts w:ascii="Arial" w:hAnsi="Arial" w:cs="Arial"/>
          <w:sz w:val="24"/>
          <w:szCs w:val="24"/>
        </w:rPr>
        <w:t xml:space="preserve"> </w:t>
      </w:r>
    </w:p>
    <w:p w:rsidR="002B07B7" w:rsidRPr="00FA124A" w:rsidRDefault="002B07B7" w:rsidP="0063101D">
      <w:pPr>
        <w:spacing w:after="0" w:line="240" w:lineRule="auto"/>
        <w:jc w:val="both"/>
        <w:rPr>
          <w:rFonts w:ascii="Arial" w:hAnsi="Arial" w:cs="Arial"/>
          <w:sz w:val="24"/>
          <w:szCs w:val="24"/>
        </w:rPr>
      </w:pPr>
    </w:p>
    <w:sectPr w:rsidR="002B07B7" w:rsidRPr="00FA124A" w:rsidSect="00B152E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3101D"/>
    <w:rsid w:val="000053A3"/>
    <w:rsid w:val="000204A3"/>
    <w:rsid w:val="00053169"/>
    <w:rsid w:val="000661FF"/>
    <w:rsid w:val="000779E0"/>
    <w:rsid w:val="0012352F"/>
    <w:rsid w:val="0012796B"/>
    <w:rsid w:val="00144A1B"/>
    <w:rsid w:val="00147C4F"/>
    <w:rsid w:val="001B039D"/>
    <w:rsid w:val="001D25D3"/>
    <w:rsid w:val="001F334C"/>
    <w:rsid w:val="00234734"/>
    <w:rsid w:val="00240B65"/>
    <w:rsid w:val="0026240A"/>
    <w:rsid w:val="00272DF3"/>
    <w:rsid w:val="002B07B7"/>
    <w:rsid w:val="002C12C2"/>
    <w:rsid w:val="002D1485"/>
    <w:rsid w:val="002D3577"/>
    <w:rsid w:val="00304194"/>
    <w:rsid w:val="00311B3A"/>
    <w:rsid w:val="00320158"/>
    <w:rsid w:val="00337030"/>
    <w:rsid w:val="003F41ED"/>
    <w:rsid w:val="004446CE"/>
    <w:rsid w:val="00475AFF"/>
    <w:rsid w:val="004763FE"/>
    <w:rsid w:val="004A23A6"/>
    <w:rsid w:val="005132AD"/>
    <w:rsid w:val="00523992"/>
    <w:rsid w:val="00524A49"/>
    <w:rsid w:val="00525ECF"/>
    <w:rsid w:val="00566892"/>
    <w:rsid w:val="00570CFF"/>
    <w:rsid w:val="00577DAC"/>
    <w:rsid w:val="005B2B9C"/>
    <w:rsid w:val="0063101D"/>
    <w:rsid w:val="0064781A"/>
    <w:rsid w:val="006714A2"/>
    <w:rsid w:val="006977FC"/>
    <w:rsid w:val="006A2D30"/>
    <w:rsid w:val="006C0F55"/>
    <w:rsid w:val="006D4286"/>
    <w:rsid w:val="006E6280"/>
    <w:rsid w:val="00715EE9"/>
    <w:rsid w:val="00772171"/>
    <w:rsid w:val="00772374"/>
    <w:rsid w:val="007907EF"/>
    <w:rsid w:val="007A5321"/>
    <w:rsid w:val="007B28B0"/>
    <w:rsid w:val="007F4E7F"/>
    <w:rsid w:val="0082067E"/>
    <w:rsid w:val="00850F9A"/>
    <w:rsid w:val="008A06DE"/>
    <w:rsid w:val="008C5A7B"/>
    <w:rsid w:val="00911AA5"/>
    <w:rsid w:val="00931414"/>
    <w:rsid w:val="00996950"/>
    <w:rsid w:val="009A3D2C"/>
    <w:rsid w:val="009D7BD2"/>
    <w:rsid w:val="00A83BFC"/>
    <w:rsid w:val="00AA58B3"/>
    <w:rsid w:val="00AB0B5F"/>
    <w:rsid w:val="00AB3BF7"/>
    <w:rsid w:val="00AF3737"/>
    <w:rsid w:val="00B1469B"/>
    <w:rsid w:val="00B152E4"/>
    <w:rsid w:val="00B434FA"/>
    <w:rsid w:val="00B44466"/>
    <w:rsid w:val="00B4478F"/>
    <w:rsid w:val="00B74166"/>
    <w:rsid w:val="00B950A3"/>
    <w:rsid w:val="00B97B13"/>
    <w:rsid w:val="00BB2CC1"/>
    <w:rsid w:val="00BB68F3"/>
    <w:rsid w:val="00BD380E"/>
    <w:rsid w:val="00BE2203"/>
    <w:rsid w:val="00BE3C22"/>
    <w:rsid w:val="00BF1080"/>
    <w:rsid w:val="00C10245"/>
    <w:rsid w:val="00C2229F"/>
    <w:rsid w:val="00CF1CBC"/>
    <w:rsid w:val="00D92843"/>
    <w:rsid w:val="00DA63B5"/>
    <w:rsid w:val="00DD5E5E"/>
    <w:rsid w:val="00E2711E"/>
    <w:rsid w:val="00E52C77"/>
    <w:rsid w:val="00E5672B"/>
    <w:rsid w:val="00F24F0D"/>
    <w:rsid w:val="00F27CCF"/>
    <w:rsid w:val="00F33F4D"/>
    <w:rsid w:val="00FA124A"/>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2E4"/>
    <w:pPr>
      <w:spacing w:after="200" w:line="276"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741</TotalTime>
  <Pages>22</Pages>
  <Words>7185</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Soraya</dc:creator>
  <cp:keywords/>
  <dc:description/>
  <cp:lastModifiedBy>hannah.young</cp:lastModifiedBy>
  <cp:revision>72</cp:revision>
  <dcterms:created xsi:type="dcterms:W3CDTF">2012-07-28T16:25:00Z</dcterms:created>
  <dcterms:modified xsi:type="dcterms:W3CDTF">2015-04-02T14:27:00Z</dcterms:modified>
</cp:coreProperties>
</file>