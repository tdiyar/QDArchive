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5400" w:rsidRDefault="00E75400" w:rsidP="003E3B8C">
      <w:pPr>
        <w:spacing w:after="0" w:line="480" w:lineRule="auto"/>
        <w:jc w:val="both"/>
        <w:rPr>
          <w:b/>
          <w:i/>
        </w:rPr>
      </w:pPr>
      <w:r>
        <w:rPr>
          <w:b/>
          <w:i/>
        </w:rPr>
        <w:t>Starting the interview regarding Exercise Bike.</w:t>
      </w:r>
    </w:p>
    <w:p w:rsidR="00E75400" w:rsidRPr="00F30B18" w:rsidRDefault="00E75400" w:rsidP="003E3B8C">
      <w:pPr>
        <w:spacing w:after="0" w:line="480" w:lineRule="auto"/>
        <w:jc w:val="both"/>
        <w:rPr>
          <w:b/>
          <w:i/>
        </w:rPr>
      </w:pPr>
      <w:r w:rsidRPr="00F30B18">
        <w:rPr>
          <w:b/>
          <w:i/>
        </w:rPr>
        <w:t xml:space="preserve">Intro </w:t>
      </w:r>
    </w:p>
    <w:p w:rsidR="00E75400" w:rsidRPr="00F30B18" w:rsidRDefault="00E75400" w:rsidP="003E3B8C">
      <w:pPr>
        <w:pStyle w:val="BodyText"/>
        <w:spacing w:line="480" w:lineRule="auto"/>
        <w:rPr>
          <w:rFonts w:ascii="Calibri" w:hAnsi="Calibri"/>
          <w:b/>
          <w:i/>
          <w:sz w:val="22"/>
          <w:szCs w:val="22"/>
        </w:rPr>
      </w:pPr>
      <w:r w:rsidRPr="00F30B18">
        <w:rPr>
          <w:rFonts w:ascii="Calibri" w:hAnsi="Calibri"/>
          <w:b/>
          <w:i/>
          <w:sz w:val="22"/>
          <w:szCs w:val="22"/>
        </w:rPr>
        <w:t>Firstly, I’d like to thank you for agreeing to speak to us.</w:t>
      </w:r>
    </w:p>
    <w:p w:rsidR="00E75400" w:rsidRPr="00F30B18" w:rsidRDefault="00E75400" w:rsidP="003E3B8C">
      <w:pPr>
        <w:spacing w:after="0" w:line="480" w:lineRule="auto"/>
        <w:jc w:val="both"/>
        <w:rPr>
          <w:b/>
          <w:i/>
        </w:rPr>
      </w:pPr>
      <w:r w:rsidRPr="00F30B18">
        <w:rPr>
          <w:b/>
          <w:i/>
        </w:rPr>
        <w:t xml:space="preserve">The reason we have asked you to take part in this </w:t>
      </w:r>
      <w:r>
        <w:rPr>
          <w:b/>
          <w:i/>
        </w:rPr>
        <w:t>interview</w:t>
      </w:r>
      <w:r w:rsidRPr="00F30B18">
        <w:rPr>
          <w:b/>
          <w:i/>
        </w:rPr>
        <w:t xml:space="preserve"> is that we would like to know about patient’s views on exercise and in particular physical activity during dialysis. This is important because very little is currently known about patients’ views on this subject. </w:t>
      </w:r>
    </w:p>
    <w:p w:rsidR="00E75400" w:rsidRPr="00F30B18" w:rsidRDefault="00E75400" w:rsidP="003E3B8C">
      <w:pPr>
        <w:spacing w:after="0" w:line="480" w:lineRule="auto"/>
        <w:jc w:val="both"/>
        <w:rPr>
          <w:b/>
          <w:i/>
        </w:rPr>
      </w:pPr>
      <w:r w:rsidRPr="00F30B18">
        <w:rPr>
          <w:b/>
          <w:i/>
        </w:rPr>
        <w:t xml:space="preserve">We will be giving you information about the bikes during the </w:t>
      </w:r>
      <w:r>
        <w:rPr>
          <w:b/>
          <w:i/>
        </w:rPr>
        <w:t>interview</w:t>
      </w:r>
      <w:r w:rsidRPr="00F30B18">
        <w:rPr>
          <w:b/>
          <w:i/>
        </w:rPr>
        <w:t xml:space="preserve">, including showing you some pictures, so don’t worry if you feel like you don’t know much about this. </w:t>
      </w:r>
    </w:p>
    <w:p w:rsidR="00E75400" w:rsidRDefault="00E75400" w:rsidP="003E3B8C">
      <w:pPr>
        <w:spacing w:after="0" w:line="480" w:lineRule="auto"/>
        <w:jc w:val="both"/>
        <w:rPr>
          <w:b/>
          <w:i/>
        </w:rPr>
      </w:pPr>
      <w:r w:rsidRPr="00F30B18">
        <w:rPr>
          <w:b/>
          <w:i/>
        </w:rPr>
        <w:t xml:space="preserve">Before we begin I would like to remind you that whatever you say here will be anonymous. Your name and personal details will not be mentioned in any report. </w:t>
      </w:r>
    </w:p>
    <w:p w:rsidR="00E75400" w:rsidRDefault="00E75400" w:rsidP="003E3B8C">
      <w:pPr>
        <w:spacing w:after="0" w:line="480" w:lineRule="auto"/>
        <w:jc w:val="both"/>
      </w:pPr>
      <w:r>
        <w:rPr>
          <w:b/>
          <w:i/>
        </w:rPr>
        <w:t>We are</w:t>
      </w:r>
      <w:r w:rsidRPr="00F30B18">
        <w:rPr>
          <w:b/>
          <w:i/>
        </w:rPr>
        <w:t xml:space="preserve"> using a digital recorder to record our conversation because it is difficult for me to write down everything you say. This will also </w:t>
      </w:r>
      <w:r>
        <w:rPr>
          <w:b/>
          <w:i/>
        </w:rPr>
        <w:t>allow</w:t>
      </w:r>
      <w:r w:rsidRPr="00F30B18">
        <w:rPr>
          <w:b/>
          <w:i/>
        </w:rPr>
        <w:t xml:space="preserve"> me to give you my full attention and listen to what you have to say. </w:t>
      </w:r>
    </w:p>
    <w:p w:rsidR="00E75400" w:rsidRDefault="00E75400" w:rsidP="003E3B8C">
      <w:pPr>
        <w:spacing w:after="0" w:line="480" w:lineRule="auto"/>
        <w:jc w:val="both"/>
        <w:rPr>
          <w:b/>
          <w:i/>
        </w:rPr>
      </w:pPr>
      <w:r>
        <w:rPr>
          <w:b/>
          <w:i/>
        </w:rPr>
        <w:t>Do you have a</w:t>
      </w:r>
      <w:r w:rsidRPr="00F30B18">
        <w:rPr>
          <w:b/>
          <w:i/>
        </w:rPr>
        <w:t>ny questions before we start?</w:t>
      </w:r>
    </w:p>
    <w:p w:rsidR="00E75400" w:rsidRPr="005627EE" w:rsidRDefault="00E75400" w:rsidP="003E3B8C">
      <w:pPr>
        <w:spacing w:after="0" w:line="480" w:lineRule="auto"/>
        <w:jc w:val="both"/>
        <w:rPr>
          <w:b/>
          <w:i/>
          <w:lang w:val="en-US"/>
        </w:rPr>
      </w:pPr>
    </w:p>
    <w:p w:rsidR="00E75400" w:rsidRDefault="00E75400" w:rsidP="003E3B8C">
      <w:pPr>
        <w:spacing w:after="0" w:line="480" w:lineRule="auto"/>
        <w:jc w:val="both"/>
      </w:pPr>
      <w:r>
        <w:t>P: No, no problem.</w:t>
      </w:r>
    </w:p>
    <w:p w:rsidR="00E75400" w:rsidRDefault="00E75400" w:rsidP="003E3B8C">
      <w:pPr>
        <w:spacing w:after="0" w:line="480" w:lineRule="auto"/>
        <w:jc w:val="both"/>
        <w:rPr>
          <w:b/>
        </w:rPr>
      </w:pPr>
      <w:r>
        <w:rPr>
          <w:b/>
        </w:rPr>
        <w:t>RS: Firstly as we start I would like to ask you, in your opinion outside dialysis do you think about exercising?</w:t>
      </w:r>
    </w:p>
    <w:p w:rsidR="00E75400" w:rsidRDefault="00E75400" w:rsidP="003E3B8C">
      <w:pPr>
        <w:spacing w:after="0" w:line="480" w:lineRule="auto"/>
        <w:jc w:val="both"/>
      </w:pPr>
      <w:r>
        <w:t>P</w:t>
      </w:r>
      <w:r w:rsidRPr="009877B1">
        <w:t>:</w:t>
      </w:r>
      <w:r>
        <w:t>Can I tell you something first, I do not have very good balance.  A dietician visited me once and explained to me that because I am a diabetic most of my nerves would be damaged.  It is not that I do not have any energy or I do not have a balance.  I tried my best to help myself.  I try to go for a walk but I have good support from wife.  If I try to stand up from my chair she senses whether I will have a fall. That is what my situation.  I try to exercise but I am completely unable to do so as I just do not have any strength.</w:t>
      </w:r>
    </w:p>
    <w:p w:rsidR="00E75400" w:rsidRDefault="00E75400" w:rsidP="003E3B8C">
      <w:pPr>
        <w:spacing w:after="0" w:line="480" w:lineRule="auto"/>
        <w:jc w:val="both"/>
        <w:rPr>
          <w:b/>
        </w:rPr>
      </w:pPr>
      <w:r>
        <w:rPr>
          <w:b/>
        </w:rPr>
        <w:t>RS to AS: He is just trying to say that he tries to exercise but does not have energy, not because of the energy but a lot of his nerves are damaged so he has very poor balance. So, that is what his concern is.</w:t>
      </w:r>
    </w:p>
    <w:p w:rsidR="00E75400" w:rsidRDefault="00E75400" w:rsidP="003E3B8C">
      <w:pPr>
        <w:spacing w:after="0" w:line="480" w:lineRule="auto"/>
        <w:jc w:val="both"/>
        <w:rPr>
          <w:b/>
        </w:rPr>
      </w:pPr>
      <w:r>
        <w:rPr>
          <w:b/>
        </w:rPr>
        <w:t>AS: Yeah.  That is interesting.  Thank you.</w:t>
      </w:r>
    </w:p>
    <w:p w:rsidR="00E75400" w:rsidRDefault="00E75400" w:rsidP="003E3B8C">
      <w:pPr>
        <w:spacing w:after="0" w:line="480" w:lineRule="auto"/>
        <w:jc w:val="both"/>
        <w:rPr>
          <w:b/>
        </w:rPr>
      </w:pPr>
      <w:r w:rsidRPr="004B1DBA">
        <w:rPr>
          <w:b/>
        </w:rPr>
        <w:t xml:space="preserve">RS: </w:t>
      </w:r>
      <w:r>
        <w:rPr>
          <w:b/>
        </w:rPr>
        <w:t xml:space="preserve">Ok we heard your story that is OK.  Have </w:t>
      </w:r>
      <w:r w:rsidRPr="004B1DBA">
        <w:rPr>
          <w:b/>
        </w:rPr>
        <w:t xml:space="preserve">you </w:t>
      </w:r>
      <w:r>
        <w:rPr>
          <w:b/>
        </w:rPr>
        <w:t>seen</w:t>
      </w:r>
      <w:r w:rsidRPr="004B1DBA">
        <w:rPr>
          <w:b/>
        </w:rPr>
        <w:t xml:space="preserve"> the </w:t>
      </w:r>
      <w:r>
        <w:rPr>
          <w:b/>
        </w:rPr>
        <w:t xml:space="preserve">other </w:t>
      </w:r>
      <w:r w:rsidRPr="004B1DBA">
        <w:rPr>
          <w:b/>
        </w:rPr>
        <w:t xml:space="preserve">people who exercise on the </w:t>
      </w:r>
      <w:r>
        <w:rPr>
          <w:b/>
        </w:rPr>
        <w:t xml:space="preserve">Dialysis </w:t>
      </w:r>
      <w:r w:rsidRPr="004B1DBA">
        <w:rPr>
          <w:b/>
        </w:rPr>
        <w:t>Unit?</w:t>
      </w:r>
    </w:p>
    <w:p w:rsidR="00E75400" w:rsidRDefault="00E75400" w:rsidP="003E3B8C">
      <w:pPr>
        <w:spacing w:after="0" w:line="480" w:lineRule="auto"/>
        <w:jc w:val="both"/>
      </w:pPr>
      <w:r>
        <w:t>P</w:t>
      </w:r>
      <w:r w:rsidRPr="005627EE">
        <w:t>: No I have not.</w:t>
      </w:r>
    </w:p>
    <w:p w:rsidR="00E75400" w:rsidRPr="005627EE" w:rsidRDefault="00E75400" w:rsidP="003E3B8C">
      <w:pPr>
        <w:spacing w:after="0" w:line="480" w:lineRule="auto"/>
        <w:jc w:val="both"/>
        <w:rPr>
          <w:b/>
        </w:rPr>
      </w:pPr>
      <w:r w:rsidRPr="005627EE">
        <w:rPr>
          <w:b/>
        </w:rPr>
        <w:t>RS to AS: He has not seen others.</w:t>
      </w:r>
    </w:p>
    <w:p w:rsidR="00E75400" w:rsidRDefault="00E75400" w:rsidP="003E3B8C">
      <w:pPr>
        <w:spacing w:after="0" w:line="480" w:lineRule="auto"/>
        <w:jc w:val="both"/>
        <w:rPr>
          <w:b/>
        </w:rPr>
      </w:pPr>
      <w:r w:rsidRPr="005627EE">
        <w:rPr>
          <w:b/>
        </w:rPr>
        <w:t>AS: We will show some pictures.</w:t>
      </w:r>
    </w:p>
    <w:p w:rsidR="00E75400" w:rsidRDefault="00E75400" w:rsidP="003E3B8C">
      <w:pPr>
        <w:spacing w:after="0" w:line="480" w:lineRule="auto"/>
        <w:jc w:val="both"/>
        <w:rPr>
          <w:b/>
        </w:rPr>
      </w:pPr>
      <w:r>
        <w:rPr>
          <w:b/>
        </w:rPr>
        <w:t xml:space="preserve">RS: </w:t>
      </w:r>
      <w:r w:rsidRPr="005627EE">
        <w:rPr>
          <w:b/>
        </w:rPr>
        <w:t xml:space="preserve">We will </w:t>
      </w:r>
      <w:r>
        <w:rPr>
          <w:b/>
        </w:rPr>
        <w:t xml:space="preserve">you </w:t>
      </w:r>
      <w:r w:rsidRPr="005627EE">
        <w:rPr>
          <w:b/>
        </w:rPr>
        <w:t>show some pictures.</w:t>
      </w:r>
    </w:p>
    <w:p w:rsidR="00E75400" w:rsidRDefault="00E75400" w:rsidP="003E3B8C">
      <w:pPr>
        <w:spacing w:after="0" w:line="480" w:lineRule="auto"/>
        <w:jc w:val="both"/>
        <w:rPr>
          <w:b/>
        </w:rPr>
      </w:pPr>
      <w:r>
        <w:rPr>
          <w:b/>
        </w:rPr>
        <w:t>AS: It is like this. This is the bike so we wheel it like and here are the pedals here so we can move it around the Unit.  This is another lady using it. You can see this here.  This is a display thing; you can see the numbers on it.  It tells you how fast you are going and how far you have gone and long and things like that.  The Physio here wheel it to you and make it to right level so comfortable for you and then when you finished we can wheel it to next person.</w:t>
      </w:r>
    </w:p>
    <w:p w:rsidR="00E75400" w:rsidRPr="00EC2F5C" w:rsidRDefault="00E75400" w:rsidP="003E3B8C">
      <w:pPr>
        <w:spacing w:after="0" w:line="480" w:lineRule="auto"/>
        <w:jc w:val="both"/>
      </w:pPr>
      <w:r>
        <w:t>P</w:t>
      </w:r>
      <w:r w:rsidRPr="00EC2F5C">
        <w:t>: How long I need to do it?</w:t>
      </w:r>
    </w:p>
    <w:p w:rsidR="00E75400" w:rsidRDefault="00E75400" w:rsidP="003E3B8C">
      <w:pPr>
        <w:spacing w:after="0" w:line="480" w:lineRule="auto"/>
        <w:jc w:val="both"/>
        <w:rPr>
          <w:b/>
        </w:rPr>
      </w:pPr>
      <w:r>
        <w:rPr>
          <w:b/>
        </w:rPr>
        <w:t xml:space="preserve">AS: It’s up to you.  </w:t>
      </w:r>
    </w:p>
    <w:p w:rsidR="00E75400" w:rsidRPr="00EC2F5C" w:rsidRDefault="00E75400" w:rsidP="003E3B8C">
      <w:pPr>
        <w:spacing w:after="0" w:line="480" w:lineRule="auto"/>
        <w:jc w:val="both"/>
      </w:pPr>
      <w:r>
        <w:t>P</w:t>
      </w:r>
      <w:r w:rsidRPr="00EC2F5C">
        <w:t>: It is alright.</w:t>
      </w:r>
    </w:p>
    <w:p w:rsidR="00E75400" w:rsidRDefault="00E75400" w:rsidP="003E3B8C">
      <w:pPr>
        <w:spacing w:after="0" w:line="480" w:lineRule="auto"/>
        <w:jc w:val="both"/>
        <w:rPr>
          <w:b/>
        </w:rPr>
      </w:pPr>
      <w:r>
        <w:rPr>
          <w:b/>
        </w:rPr>
        <w:t>AS: Usually when people start they just do it for 5 minutes to get used to it and after a while they get to like it usually.  Some people do it up to half an hour or something like that at a time every time they dialyse.  That’s generally what we aim for but you would not do that to start with. You go over few weeks do a little bit more each time you do and built it up to half an hour.  Ok.</w:t>
      </w:r>
    </w:p>
    <w:p w:rsidR="00E75400" w:rsidRDefault="00E75400" w:rsidP="003E3B8C">
      <w:pPr>
        <w:spacing w:after="0" w:line="480" w:lineRule="auto"/>
        <w:jc w:val="both"/>
        <w:rPr>
          <w:b/>
        </w:rPr>
      </w:pPr>
      <w:r>
        <w:rPr>
          <w:b/>
        </w:rPr>
        <w:t>AS: Can you see how it works?</w:t>
      </w:r>
    </w:p>
    <w:p w:rsidR="00E75400" w:rsidRPr="007F1834" w:rsidRDefault="00E75400" w:rsidP="003E3B8C">
      <w:pPr>
        <w:spacing w:after="0" w:line="480" w:lineRule="auto"/>
        <w:jc w:val="both"/>
      </w:pPr>
      <w:r>
        <w:t>P</w:t>
      </w:r>
      <w:r w:rsidRPr="007F1834">
        <w:t>: Yeah.</w:t>
      </w:r>
    </w:p>
    <w:p w:rsidR="00E75400" w:rsidRDefault="00E75400" w:rsidP="003E3B8C">
      <w:pPr>
        <w:spacing w:after="0" w:line="480" w:lineRule="auto"/>
        <w:jc w:val="both"/>
        <w:rPr>
          <w:b/>
        </w:rPr>
      </w:pPr>
      <w:r>
        <w:rPr>
          <w:b/>
        </w:rPr>
        <w:t>RS: You start little at a time and then increase you time.</w:t>
      </w:r>
    </w:p>
    <w:p w:rsidR="00E75400" w:rsidRPr="007F1834" w:rsidRDefault="00E75400" w:rsidP="003E3B8C">
      <w:pPr>
        <w:spacing w:after="0" w:line="480" w:lineRule="auto"/>
        <w:jc w:val="both"/>
      </w:pPr>
      <w:r>
        <w:t>P</w:t>
      </w:r>
      <w:r w:rsidRPr="007F1834">
        <w:t>: Yes I got the idea.</w:t>
      </w:r>
    </w:p>
    <w:p w:rsidR="00E75400" w:rsidRDefault="00E75400" w:rsidP="003E3B8C">
      <w:pPr>
        <w:spacing w:after="0" w:line="480" w:lineRule="auto"/>
        <w:jc w:val="both"/>
        <w:rPr>
          <w:b/>
        </w:rPr>
      </w:pPr>
      <w:r>
        <w:rPr>
          <w:b/>
        </w:rPr>
        <w:t>RS: So what do you think after looking at the bike?</w:t>
      </w:r>
    </w:p>
    <w:p w:rsidR="00E75400" w:rsidRDefault="00E75400" w:rsidP="003E3B8C">
      <w:pPr>
        <w:spacing w:after="0" w:line="480" w:lineRule="auto"/>
        <w:jc w:val="both"/>
        <w:rPr>
          <w:b/>
        </w:rPr>
      </w:pPr>
      <w:r>
        <w:t>P</w:t>
      </w:r>
      <w:r w:rsidRPr="007F1834">
        <w:t xml:space="preserve">: </w:t>
      </w:r>
      <w:r>
        <w:t xml:space="preserve">I have no problem doing it but will I be able to it?   As I said before, what happens at present is that I am lying there for 4 hours and I struggle to balance myself. My BP goes very low that I have to be seated.  They have to assist me to get there to weighing machine.I feel I have no problem exercising but I am so down that I can try but I </w:t>
      </w:r>
      <w:r w:rsidRPr="00BA08E7">
        <w:rPr>
          <w:b/>
        </w:rPr>
        <w:t>…(Unfinished sentence)</w:t>
      </w:r>
    </w:p>
    <w:p w:rsidR="00E75400" w:rsidRDefault="00E75400" w:rsidP="003E3B8C">
      <w:pPr>
        <w:spacing w:after="0" w:line="480" w:lineRule="auto"/>
        <w:jc w:val="both"/>
        <w:rPr>
          <w:b/>
        </w:rPr>
      </w:pPr>
      <w:r>
        <w:rPr>
          <w:b/>
        </w:rPr>
        <w:t>RS: Ok let me explain it to AS.  He is willing to do the exercise but he is concerned that he is so weak that after 4 hours of dialysis his BP is so low he can’t balance himself so he is really worried if he will be able to cope with it.</w:t>
      </w:r>
    </w:p>
    <w:p w:rsidR="00E75400" w:rsidRDefault="00E75400" w:rsidP="003E3B8C">
      <w:pPr>
        <w:spacing w:after="0" w:line="480" w:lineRule="auto"/>
        <w:jc w:val="both"/>
        <w:rPr>
          <w:b/>
        </w:rPr>
      </w:pPr>
      <w:r>
        <w:rPr>
          <w:b/>
        </w:rPr>
        <w:t>AS: I can tell you that some people’s BP is improved, it gets better it does not go so low.  The exercise helps it to keep little high.</w:t>
      </w:r>
    </w:p>
    <w:p w:rsidR="00E75400" w:rsidRDefault="00E75400" w:rsidP="003E3B8C">
      <w:pPr>
        <w:spacing w:after="0" w:line="480" w:lineRule="auto"/>
        <w:jc w:val="both"/>
        <w:rPr>
          <w:b/>
        </w:rPr>
      </w:pPr>
      <w:r>
        <w:rPr>
          <w:b/>
        </w:rPr>
        <w:t>RS: Some people’s BP improved after exercise and does not go low. (For people who suffer from low BP)</w:t>
      </w:r>
    </w:p>
    <w:p w:rsidR="00E75400" w:rsidRDefault="00E75400" w:rsidP="003E3B8C">
      <w:pPr>
        <w:spacing w:after="0" w:line="480" w:lineRule="auto"/>
        <w:jc w:val="both"/>
      </w:pPr>
      <w:r>
        <w:t>P</w:t>
      </w:r>
      <w:r w:rsidRPr="00166C30">
        <w:t xml:space="preserve">:  Is that </w:t>
      </w:r>
      <w:r>
        <w:t>your</w:t>
      </w:r>
      <w:r w:rsidRPr="00166C30">
        <w:t xml:space="preserve"> experience or has there been any trials about it?</w:t>
      </w:r>
    </w:p>
    <w:p w:rsidR="00E75400" w:rsidRPr="009E2658" w:rsidRDefault="00E75400" w:rsidP="003E3B8C">
      <w:pPr>
        <w:spacing w:after="0" w:line="480" w:lineRule="auto"/>
        <w:jc w:val="both"/>
        <w:rPr>
          <w:b/>
        </w:rPr>
      </w:pPr>
      <w:r w:rsidRPr="009E2658">
        <w:rPr>
          <w:b/>
        </w:rPr>
        <w:t>RS: That is he</w:t>
      </w:r>
      <w:r>
        <w:rPr>
          <w:b/>
        </w:rPr>
        <w:t xml:space="preserve">r </w:t>
      </w:r>
      <w:r w:rsidRPr="009E2658">
        <w:rPr>
          <w:b/>
        </w:rPr>
        <w:t>(AS) experience!</w:t>
      </w:r>
    </w:p>
    <w:p w:rsidR="00E75400" w:rsidRPr="009E2658" w:rsidRDefault="00E75400" w:rsidP="003E3B8C">
      <w:pPr>
        <w:spacing w:after="0" w:line="480" w:lineRule="auto"/>
        <w:jc w:val="both"/>
        <w:rPr>
          <w:b/>
        </w:rPr>
      </w:pPr>
      <w:r w:rsidRPr="009E2658">
        <w:rPr>
          <w:b/>
        </w:rPr>
        <w:t>RS: Have you had any trials?</w:t>
      </w:r>
    </w:p>
    <w:p w:rsidR="00E75400" w:rsidRDefault="00E75400" w:rsidP="003E3B8C">
      <w:pPr>
        <w:spacing w:after="0" w:line="480" w:lineRule="auto"/>
        <w:jc w:val="both"/>
        <w:rPr>
          <w:b/>
        </w:rPr>
      </w:pPr>
      <w:r w:rsidRPr="009E2658">
        <w:rPr>
          <w:b/>
        </w:rPr>
        <w:t>AS: Yes, we are doing some research</w:t>
      </w:r>
      <w:r>
        <w:rPr>
          <w:b/>
        </w:rPr>
        <w:t xml:space="preserve"> at the moment at the </w:t>
      </w:r>
      <w:smartTag w:uri="urn:schemas-microsoft-com:office:smarttags" w:element="City">
        <w:smartTag w:uri="urn:schemas-microsoft-com:office:smarttags" w:element="place">
          <w:r>
            <w:rPr>
              <w:b/>
            </w:rPr>
            <w:t>Hamilton</w:t>
          </w:r>
        </w:smartTag>
      </w:smartTag>
      <w:r>
        <w:rPr>
          <w:b/>
        </w:rPr>
        <w:t xml:space="preserve"> Unit.  Everybody is different, so some people, their BP has improved so going flat has reduced.  So you have to try to see what happens.  Everybody is different.    </w:t>
      </w:r>
    </w:p>
    <w:p w:rsidR="00E75400" w:rsidRPr="00C224AA" w:rsidRDefault="00E75400" w:rsidP="003E3B8C">
      <w:pPr>
        <w:spacing w:after="0" w:line="480" w:lineRule="auto"/>
        <w:jc w:val="both"/>
      </w:pPr>
      <w:r>
        <w:t>P</w:t>
      </w:r>
      <w:r w:rsidRPr="00C224AA">
        <w:t xml:space="preserve">: Mostly everybody is different not </w:t>
      </w:r>
      <w:r>
        <w:t xml:space="preserve">a thing that </w:t>
      </w:r>
      <w:r w:rsidRPr="00C224AA">
        <w:t>everybody can improve</w:t>
      </w:r>
      <w:r>
        <w:t xml:space="preserve"> it</w:t>
      </w:r>
      <w:r w:rsidRPr="00C224AA">
        <w:t>!</w:t>
      </w:r>
    </w:p>
    <w:p w:rsidR="00E75400" w:rsidRDefault="00E75400" w:rsidP="003E3B8C">
      <w:pPr>
        <w:spacing w:after="0" w:line="480" w:lineRule="auto"/>
        <w:jc w:val="both"/>
        <w:rPr>
          <w:b/>
        </w:rPr>
      </w:pPr>
    </w:p>
    <w:p w:rsidR="00E75400" w:rsidRDefault="00E75400" w:rsidP="003E3B8C">
      <w:pPr>
        <w:spacing w:after="0" w:line="480" w:lineRule="auto"/>
        <w:jc w:val="both"/>
        <w:rPr>
          <w:b/>
        </w:rPr>
      </w:pPr>
      <w:r>
        <w:rPr>
          <w:b/>
        </w:rPr>
        <w:t xml:space="preserve">AS:  I think most people find it better in different ways but I can’t promise to you that you would improve.  Most people’s BP is better.  They noticed on </w:t>
      </w:r>
      <w:smartTag w:uri="urn:schemas-microsoft-com:office:smarttags" w:element="City">
        <w:smartTag w:uri="urn:schemas-microsoft-com:office:smarttags" w:element="place">
          <w:r>
            <w:rPr>
              <w:b/>
            </w:rPr>
            <w:t>Hamilton</w:t>
          </w:r>
        </w:smartTag>
      </w:smartTag>
      <w:r>
        <w:rPr>
          <w:b/>
        </w:rPr>
        <w:t xml:space="preserve"> Unit that less people with low BP than they used to.  It is one of those things that you can try little very gently when you start at first and the Nurses and Physio is there to make sure you are OK.  Next time you can do it little more and see how it goes.</w:t>
      </w:r>
    </w:p>
    <w:p w:rsidR="00E75400" w:rsidRDefault="00E75400" w:rsidP="003E3B8C">
      <w:pPr>
        <w:spacing w:after="0" w:line="480" w:lineRule="auto"/>
        <w:jc w:val="both"/>
      </w:pPr>
      <w:r>
        <w:t>P</w:t>
      </w:r>
      <w:r w:rsidRPr="00AD18BC">
        <w:t>: This has been going on for the last year.  My BP is only 100</w:t>
      </w:r>
      <w:r>
        <w:t>.  Even while sitting down it is still 100.  It does not go over it.</w:t>
      </w:r>
    </w:p>
    <w:p w:rsidR="00E75400" w:rsidRDefault="00E75400" w:rsidP="003E3B8C">
      <w:pPr>
        <w:spacing w:after="0" w:line="480" w:lineRule="auto"/>
        <w:jc w:val="both"/>
        <w:rPr>
          <w:b/>
        </w:rPr>
      </w:pPr>
      <w:r w:rsidRPr="00B36504">
        <w:rPr>
          <w:b/>
        </w:rPr>
        <w:t>AS: It does not?</w:t>
      </w:r>
    </w:p>
    <w:p w:rsidR="00E75400" w:rsidRDefault="00E75400" w:rsidP="003E3B8C">
      <w:pPr>
        <w:spacing w:after="0" w:line="480" w:lineRule="auto"/>
        <w:jc w:val="both"/>
      </w:pPr>
      <w:r>
        <w:t>P</w:t>
      </w:r>
      <w:r w:rsidRPr="00B36504">
        <w:t>: I told the doctor about it but they said it is water</w:t>
      </w:r>
      <w:r>
        <w:t xml:space="preserve"> in the body</w:t>
      </w:r>
      <w:r w:rsidRPr="00B36504">
        <w:t xml:space="preserve">! </w:t>
      </w:r>
      <w:r>
        <w:t xml:space="preserve">If you have not got enough water in the body your BP goes low.  While at </w:t>
      </w:r>
      <w:r w:rsidRPr="00B36504">
        <w:t xml:space="preserve">Dialysis </w:t>
      </w:r>
      <w:r>
        <w:t>they take</w:t>
      </w:r>
      <w:r w:rsidRPr="00B36504">
        <w:t xml:space="preserve"> water out of the body</w:t>
      </w:r>
      <w:r>
        <w:t>.</w:t>
      </w:r>
    </w:p>
    <w:p w:rsidR="00E75400" w:rsidRPr="004512BA" w:rsidRDefault="00E75400" w:rsidP="003E3B8C">
      <w:pPr>
        <w:spacing w:after="0" w:line="480" w:lineRule="auto"/>
        <w:jc w:val="both"/>
        <w:rPr>
          <w:b/>
        </w:rPr>
      </w:pPr>
      <w:r w:rsidRPr="004512BA">
        <w:rPr>
          <w:b/>
        </w:rPr>
        <w:t>AS: So that I the problem.</w:t>
      </w:r>
      <w:r>
        <w:rPr>
          <w:b/>
        </w:rPr>
        <w:t xml:space="preserve"> Isn’t it? Yes</w:t>
      </w:r>
    </w:p>
    <w:p w:rsidR="00E75400" w:rsidRDefault="00E75400" w:rsidP="003E3B8C">
      <w:pPr>
        <w:spacing w:after="0" w:line="480" w:lineRule="auto"/>
        <w:jc w:val="both"/>
      </w:pPr>
      <w:r>
        <w:t>P: So … my problem remains the same.  It does not…</w:t>
      </w:r>
    </w:p>
    <w:p w:rsidR="00E75400" w:rsidRDefault="00E75400" w:rsidP="003E3B8C">
      <w:pPr>
        <w:spacing w:after="0" w:line="480" w:lineRule="auto"/>
        <w:jc w:val="both"/>
        <w:rPr>
          <w:b/>
        </w:rPr>
      </w:pPr>
      <w:r>
        <w:rPr>
          <w:b/>
        </w:rPr>
        <w:t>As: While you exercising your BP will go up</w:t>
      </w:r>
    </w:p>
    <w:p w:rsidR="00E75400" w:rsidRPr="00587631" w:rsidRDefault="00E75400" w:rsidP="003E3B8C">
      <w:pPr>
        <w:spacing w:after="0" w:line="480" w:lineRule="auto"/>
        <w:jc w:val="both"/>
      </w:pPr>
      <w:r>
        <w:t>P</w:t>
      </w:r>
      <w:r w:rsidRPr="004512BA">
        <w:t>: I know it will go up, you are doing it to…</w:t>
      </w:r>
      <w:r w:rsidRPr="00587631">
        <w:t>If I stand up it will go up</w:t>
      </w:r>
      <w:r>
        <w:t>.</w:t>
      </w:r>
    </w:p>
    <w:p w:rsidR="00E75400" w:rsidRDefault="00E75400" w:rsidP="003E3B8C">
      <w:pPr>
        <w:spacing w:after="0" w:line="480" w:lineRule="auto"/>
        <w:jc w:val="both"/>
        <w:rPr>
          <w:b/>
        </w:rPr>
      </w:pPr>
      <w:r>
        <w:rPr>
          <w:b/>
        </w:rPr>
        <w:t>AS: … You will have to try to see it.  But the Doctor thinks that you will be OK.  He is happy for you to give it a go.  The point is that this is not to persuading to have a go, it so that we can understand.  OK.</w:t>
      </w:r>
    </w:p>
    <w:p w:rsidR="00E75400" w:rsidRDefault="00E75400" w:rsidP="003E3B8C">
      <w:pPr>
        <w:spacing w:after="0" w:line="480" w:lineRule="auto"/>
        <w:jc w:val="both"/>
        <w:rPr>
          <w:b/>
        </w:rPr>
      </w:pPr>
      <w:r>
        <w:rPr>
          <w:b/>
        </w:rPr>
        <w:t>RS: OK? I am only here to help with Gujarati.  AS has all the knowledge.</w:t>
      </w:r>
    </w:p>
    <w:p w:rsidR="00E75400" w:rsidRDefault="00E75400" w:rsidP="003E3B8C">
      <w:pPr>
        <w:spacing w:after="0" w:line="480" w:lineRule="auto"/>
        <w:jc w:val="both"/>
      </w:pPr>
      <w:r>
        <w:t>P</w:t>
      </w:r>
      <w:r w:rsidRPr="00587631">
        <w:t xml:space="preserve">:  It is OK.  All I want to say is that I can tell you my experience.  How far I can I go </w:t>
      </w:r>
      <w:r>
        <w:t>… I try but I know usually I don’t go out… only for the dialysis.  I can’t go out of the house.  I keep walking around the house.  Still my wife has to keep an eye on me, because I had a lot of falls even at home.</w:t>
      </w:r>
    </w:p>
    <w:p w:rsidR="00E75400" w:rsidRDefault="00E75400" w:rsidP="003E3B8C">
      <w:pPr>
        <w:spacing w:after="0" w:line="480" w:lineRule="auto"/>
        <w:jc w:val="both"/>
        <w:rPr>
          <w:b/>
        </w:rPr>
      </w:pPr>
      <w:r w:rsidRPr="00B55452">
        <w:rPr>
          <w:b/>
        </w:rPr>
        <w:t>AS: Yeah.</w:t>
      </w:r>
    </w:p>
    <w:p w:rsidR="00E75400" w:rsidRPr="00B55452" w:rsidRDefault="00E75400" w:rsidP="003E3B8C">
      <w:pPr>
        <w:spacing w:after="0" w:line="480" w:lineRule="auto"/>
        <w:jc w:val="both"/>
      </w:pPr>
      <w:r>
        <w:t>P</w:t>
      </w:r>
      <w:r w:rsidRPr="00B55452">
        <w:t>: Even I had a fall from here (from chair) and I was unable to stand up…</w:t>
      </w:r>
      <w:r>
        <w:t>I even hit on the heater one day!</w:t>
      </w:r>
    </w:p>
    <w:p w:rsidR="00E75400" w:rsidRDefault="00E75400" w:rsidP="003E3B8C">
      <w:pPr>
        <w:spacing w:after="0" w:line="480" w:lineRule="auto"/>
        <w:jc w:val="both"/>
        <w:rPr>
          <w:b/>
        </w:rPr>
      </w:pPr>
      <w:r>
        <w:rPr>
          <w:b/>
        </w:rPr>
        <w:t>AS: It is quite scary.</w:t>
      </w:r>
    </w:p>
    <w:p w:rsidR="00E75400" w:rsidRDefault="00E75400" w:rsidP="003E3B8C">
      <w:pPr>
        <w:spacing w:after="0" w:line="480" w:lineRule="auto"/>
        <w:jc w:val="both"/>
      </w:pPr>
      <w:r>
        <w:t>P</w:t>
      </w:r>
      <w:r w:rsidRPr="00B55452">
        <w:t xml:space="preserve">: Yeah, it is scary.  </w:t>
      </w:r>
      <w:r>
        <w:t xml:space="preserve">  My Doctor told me if I need to get up at night, I should get up and sit before start walking. It is habit but with age and everything… but I do not do it anymore.</w:t>
      </w:r>
    </w:p>
    <w:p w:rsidR="00E75400" w:rsidRDefault="00E75400" w:rsidP="003E3B8C">
      <w:pPr>
        <w:spacing w:after="0" w:line="480" w:lineRule="auto"/>
        <w:jc w:val="both"/>
        <w:rPr>
          <w:b/>
        </w:rPr>
      </w:pPr>
      <w:r>
        <w:rPr>
          <w:b/>
        </w:rPr>
        <w:t>AS: So this</w:t>
      </w:r>
      <w:r w:rsidRPr="001C692E">
        <w:rPr>
          <w:b/>
        </w:rPr>
        <w:t xml:space="preserve"> might be a good way for you to exercise </w:t>
      </w:r>
      <w:r>
        <w:rPr>
          <w:b/>
        </w:rPr>
        <w:t>because</w:t>
      </w:r>
      <w:r w:rsidRPr="001C692E">
        <w:rPr>
          <w:b/>
        </w:rPr>
        <w:t xml:space="preserve"> you do not have to stand up and you </w:t>
      </w:r>
      <w:r>
        <w:rPr>
          <w:b/>
        </w:rPr>
        <w:t xml:space="preserve">not going to fall over are you?  </w:t>
      </w:r>
    </w:p>
    <w:p w:rsidR="00E75400" w:rsidRDefault="00E75400" w:rsidP="003E3B8C">
      <w:pPr>
        <w:spacing w:after="0" w:line="480" w:lineRule="auto"/>
        <w:jc w:val="both"/>
      </w:pPr>
      <w:r>
        <w:t>P: Yes, no no…</w:t>
      </w:r>
    </w:p>
    <w:p w:rsidR="00E75400" w:rsidRDefault="00E75400" w:rsidP="003E3B8C">
      <w:pPr>
        <w:spacing w:after="0" w:line="480" w:lineRule="auto"/>
        <w:jc w:val="both"/>
        <w:rPr>
          <w:b/>
        </w:rPr>
      </w:pPr>
      <w:r w:rsidRPr="001C692E">
        <w:rPr>
          <w:b/>
        </w:rPr>
        <w:t>RS: You do it while you are lying on the bed</w:t>
      </w:r>
      <w:r>
        <w:rPr>
          <w:b/>
        </w:rPr>
        <w:t>.</w:t>
      </w:r>
    </w:p>
    <w:p w:rsidR="00E75400" w:rsidRPr="00006A84" w:rsidRDefault="00E75400" w:rsidP="003E3B8C">
      <w:pPr>
        <w:spacing w:after="0" w:line="480" w:lineRule="auto"/>
        <w:jc w:val="both"/>
      </w:pPr>
      <w:r>
        <w:t>P</w:t>
      </w:r>
      <w:r w:rsidRPr="00006A84">
        <w:t>: Yes that’s OK.</w:t>
      </w:r>
    </w:p>
    <w:p w:rsidR="00E75400" w:rsidRDefault="00E75400" w:rsidP="003E3B8C">
      <w:pPr>
        <w:spacing w:after="0" w:line="480" w:lineRule="auto"/>
        <w:jc w:val="both"/>
        <w:rPr>
          <w:b/>
        </w:rPr>
      </w:pPr>
      <w:r>
        <w:rPr>
          <w:b/>
        </w:rPr>
        <w:t>AS: You might be safer for you.</w:t>
      </w:r>
    </w:p>
    <w:p w:rsidR="00E75400" w:rsidRDefault="00E75400" w:rsidP="003E3B8C">
      <w:pPr>
        <w:spacing w:after="0" w:line="480" w:lineRule="auto"/>
        <w:jc w:val="both"/>
        <w:rPr>
          <w:b/>
        </w:rPr>
      </w:pPr>
      <w:r>
        <w:rPr>
          <w:b/>
        </w:rPr>
        <w:t>RS: So we move on from this question, if you feel like saying anything more do let me know.</w:t>
      </w:r>
    </w:p>
    <w:p w:rsidR="00E75400" w:rsidRPr="00CB45AF" w:rsidRDefault="00E75400" w:rsidP="003E3B8C">
      <w:pPr>
        <w:spacing w:after="0" w:line="480" w:lineRule="auto"/>
        <w:jc w:val="both"/>
      </w:pPr>
      <w:r>
        <w:t>P</w:t>
      </w:r>
      <w:r w:rsidRPr="00CB45AF">
        <w:t>: OK.</w:t>
      </w:r>
    </w:p>
    <w:p w:rsidR="00E75400" w:rsidRDefault="00E75400" w:rsidP="003E3B8C">
      <w:pPr>
        <w:spacing w:after="0" w:line="480" w:lineRule="auto"/>
        <w:jc w:val="both"/>
        <w:rPr>
          <w:b/>
        </w:rPr>
      </w:pPr>
      <w:r>
        <w:rPr>
          <w:b/>
        </w:rPr>
        <w:t>RS: What do you think other people would think before starting the exercise?  If we are about to start anything we are likely to think about good and bad things about our action so what do you think people would think?</w:t>
      </w:r>
    </w:p>
    <w:p w:rsidR="00E75400" w:rsidRPr="00CB45AF" w:rsidRDefault="00E75400" w:rsidP="003E3B8C">
      <w:pPr>
        <w:spacing w:after="0" w:line="480" w:lineRule="auto"/>
        <w:jc w:val="both"/>
      </w:pPr>
      <w:r w:rsidRPr="00CB45AF">
        <w:t>P37: Yes we need to know about</w:t>
      </w:r>
      <w:r>
        <w:t xml:space="preserve"> things</w:t>
      </w:r>
      <w:r w:rsidRPr="00CB45AF">
        <w:t>.</w:t>
      </w:r>
    </w:p>
    <w:p w:rsidR="00E75400" w:rsidRDefault="00E75400" w:rsidP="003E3B8C">
      <w:pPr>
        <w:spacing w:after="0" w:line="480" w:lineRule="auto"/>
        <w:jc w:val="both"/>
        <w:rPr>
          <w:b/>
        </w:rPr>
      </w:pPr>
      <w:r>
        <w:rPr>
          <w:b/>
        </w:rPr>
        <w:t>RS: Ok what do you think other people could be thinking?</w:t>
      </w:r>
    </w:p>
    <w:p w:rsidR="00E75400" w:rsidRDefault="00E75400" w:rsidP="003E3B8C">
      <w:pPr>
        <w:spacing w:after="0" w:line="480" w:lineRule="auto"/>
        <w:jc w:val="both"/>
      </w:pPr>
      <w:r>
        <w:t>P</w:t>
      </w:r>
      <w:r w:rsidRPr="00CB45AF">
        <w:t>: How could I say before I start</w:t>
      </w:r>
      <w:r>
        <w:t xml:space="preserve"> exercising</w:t>
      </w:r>
      <w:r w:rsidRPr="00CB45AF">
        <w:t>?</w:t>
      </w:r>
      <w:r>
        <w:t xml:space="preserve">  How could I say whether it will be good or bad for me?</w:t>
      </w:r>
    </w:p>
    <w:p w:rsidR="00E75400" w:rsidRDefault="00E75400" w:rsidP="003E3B8C">
      <w:pPr>
        <w:spacing w:after="0" w:line="480" w:lineRule="auto"/>
        <w:jc w:val="both"/>
        <w:rPr>
          <w:b/>
        </w:rPr>
      </w:pPr>
      <w:r w:rsidRPr="00CB45AF">
        <w:rPr>
          <w:b/>
        </w:rPr>
        <w:t xml:space="preserve">RS: We need to know what other people could be thinking. </w:t>
      </w:r>
      <w:r>
        <w:rPr>
          <w:b/>
        </w:rPr>
        <w:t xml:space="preserve"> You do not need to tell me about yourself at this point, in your opinion what other people could be thinking before starting the exercise?</w:t>
      </w:r>
    </w:p>
    <w:p w:rsidR="00E75400" w:rsidRDefault="00E75400" w:rsidP="003E3B8C">
      <w:pPr>
        <w:spacing w:after="0" w:line="480" w:lineRule="auto"/>
        <w:jc w:val="both"/>
        <w:rPr>
          <w:b/>
        </w:rPr>
      </w:pPr>
      <w:r>
        <w:rPr>
          <w:b/>
        </w:rPr>
        <w:t>RS: Could they be thinking this is good for me or my time will pass or is it good for dialysis?</w:t>
      </w:r>
    </w:p>
    <w:p w:rsidR="00E75400" w:rsidRDefault="00E75400" w:rsidP="003E3B8C">
      <w:pPr>
        <w:spacing w:after="0" w:line="480" w:lineRule="auto"/>
        <w:jc w:val="both"/>
      </w:pPr>
      <w:r>
        <w:t>P</w:t>
      </w:r>
      <w:r w:rsidRPr="00CB45AF">
        <w:t>:</w:t>
      </w:r>
      <w:r>
        <w:t xml:space="preserve"> How could I say about others?  I could express my views.</w:t>
      </w:r>
    </w:p>
    <w:p w:rsidR="00E75400" w:rsidRDefault="00E75400" w:rsidP="003E3B8C">
      <w:pPr>
        <w:spacing w:after="0" w:line="480" w:lineRule="auto"/>
        <w:jc w:val="both"/>
        <w:rPr>
          <w:b/>
        </w:rPr>
      </w:pPr>
      <w:r w:rsidRPr="005E4B10">
        <w:rPr>
          <w:b/>
        </w:rPr>
        <w:t>RS: If someone has agreed to give it a go and then stopped, what reasons could be there in your opinion?</w:t>
      </w:r>
    </w:p>
    <w:p w:rsidR="00E75400" w:rsidRPr="00B112BA" w:rsidRDefault="00E75400" w:rsidP="003E3B8C">
      <w:pPr>
        <w:spacing w:after="0" w:line="480" w:lineRule="auto"/>
        <w:jc w:val="both"/>
        <w:rPr>
          <w:rFonts w:ascii="Times New Roman" w:hAnsi="Times New Roman"/>
        </w:rPr>
      </w:pPr>
      <w:r>
        <w:t>P</w:t>
      </w:r>
      <w:r w:rsidRPr="005E4B10">
        <w:t>:</w:t>
      </w:r>
      <w:r>
        <w:t xml:space="preserve"> I cannot think about that as it is their way of thinking I would not know.  Last week a lady next bed to me asked why did they come to see you.  I said I am going to start exercise so she said she would like to give </w:t>
      </w:r>
      <w:r w:rsidRPr="00B112BA">
        <w:rPr>
          <w:rFonts w:ascii="Times New Roman" w:hAnsi="Times New Roman"/>
        </w:rPr>
        <w:t>it a go.  So she went to them and put her name down.  So it depends upon a …</w:t>
      </w:r>
    </w:p>
    <w:p w:rsidR="00E75400" w:rsidRDefault="00E75400" w:rsidP="003E3B8C">
      <w:pPr>
        <w:spacing w:after="0" w:line="480" w:lineRule="auto"/>
        <w:jc w:val="both"/>
        <w:rPr>
          <w:rFonts w:ascii="Times New Roman" w:hAnsi="Times New Roman"/>
          <w:b/>
        </w:rPr>
      </w:pPr>
      <w:r w:rsidRPr="00B112BA">
        <w:rPr>
          <w:rFonts w:ascii="Times New Roman" w:hAnsi="Times New Roman"/>
          <w:b/>
        </w:rPr>
        <w:t xml:space="preserve">RS: </w:t>
      </w:r>
      <w:r>
        <w:rPr>
          <w:rFonts w:ascii="Times New Roman" w:hAnsi="Times New Roman"/>
          <w:b/>
        </w:rPr>
        <w:t xml:space="preserve">Yes, that is what we need to know.  </w:t>
      </w:r>
      <w:r w:rsidRPr="00B112BA">
        <w:rPr>
          <w:rFonts w:ascii="Times New Roman" w:hAnsi="Times New Roman"/>
          <w:b/>
        </w:rPr>
        <w:t>That lady must have must felt that it is good for to give it a go.</w:t>
      </w:r>
    </w:p>
    <w:p w:rsidR="00E75400" w:rsidRPr="003F412A" w:rsidRDefault="00E75400" w:rsidP="003E3B8C">
      <w:pPr>
        <w:spacing w:after="0" w:line="480" w:lineRule="auto"/>
        <w:jc w:val="both"/>
        <w:rPr>
          <w:rFonts w:ascii="Times New Roman" w:hAnsi="Times New Roman"/>
        </w:rPr>
      </w:pPr>
      <w:r>
        <w:rPr>
          <w:rFonts w:ascii="Times New Roman" w:hAnsi="Times New Roman"/>
        </w:rPr>
        <w:t>P</w:t>
      </w:r>
      <w:r w:rsidRPr="003F412A">
        <w:rPr>
          <w:rFonts w:ascii="Times New Roman" w:hAnsi="Times New Roman"/>
        </w:rPr>
        <w:t xml:space="preserve">:  </w:t>
      </w:r>
      <w:r>
        <w:rPr>
          <w:rFonts w:ascii="Times New Roman" w:hAnsi="Times New Roman"/>
        </w:rPr>
        <w:t xml:space="preserve">No, </w:t>
      </w:r>
      <w:r w:rsidRPr="003F412A">
        <w:rPr>
          <w:rFonts w:ascii="Times New Roman" w:hAnsi="Times New Roman"/>
        </w:rPr>
        <w:t>I think more of curiosity</w:t>
      </w:r>
      <w:r>
        <w:rPr>
          <w:rFonts w:ascii="Times New Roman" w:hAnsi="Times New Roman"/>
        </w:rPr>
        <w:t xml:space="preserve"> to find out what we were talking about it!</w:t>
      </w:r>
    </w:p>
    <w:p w:rsidR="00E75400" w:rsidRDefault="00E75400" w:rsidP="003E3B8C">
      <w:pPr>
        <w:spacing w:after="0" w:line="480" w:lineRule="auto"/>
        <w:jc w:val="both"/>
        <w:rPr>
          <w:rFonts w:ascii="Times New Roman" w:hAnsi="Times New Roman"/>
          <w:b/>
        </w:rPr>
      </w:pPr>
      <w:r>
        <w:rPr>
          <w:rFonts w:ascii="Times New Roman" w:hAnsi="Times New Roman"/>
          <w:b/>
        </w:rPr>
        <w:t>RS: Oh, Ok.  Often people are afraid of doing something, thinking it may make things worse.</w:t>
      </w:r>
    </w:p>
    <w:p w:rsidR="00E75400" w:rsidRDefault="00E75400" w:rsidP="003E3B8C">
      <w:pPr>
        <w:spacing w:after="0" w:line="480" w:lineRule="auto"/>
        <w:jc w:val="both"/>
        <w:rPr>
          <w:rFonts w:ascii="Times New Roman" w:hAnsi="Times New Roman"/>
        </w:rPr>
      </w:pPr>
      <w:r>
        <w:rPr>
          <w:rFonts w:ascii="Times New Roman" w:hAnsi="Times New Roman"/>
        </w:rPr>
        <w:t>P</w:t>
      </w:r>
      <w:r w:rsidRPr="003F412A">
        <w:rPr>
          <w:rFonts w:ascii="Times New Roman" w:hAnsi="Times New Roman"/>
        </w:rPr>
        <w:t>: Yes I am afraid whether I will be able to do it.</w:t>
      </w:r>
      <w:r>
        <w:rPr>
          <w:rFonts w:ascii="Times New Roman" w:hAnsi="Times New Roman"/>
        </w:rPr>
        <w:t xml:space="preserve">  I have made clear of my situation that I will be able to do what I can manage; I won’t be able to push myself beyond my capacity.</w:t>
      </w:r>
    </w:p>
    <w:p w:rsidR="00E75400" w:rsidRDefault="00E75400" w:rsidP="003E3B8C">
      <w:pPr>
        <w:spacing w:after="0" w:line="480" w:lineRule="auto"/>
        <w:jc w:val="both"/>
        <w:rPr>
          <w:rFonts w:ascii="Times New Roman" w:hAnsi="Times New Roman"/>
          <w:b/>
        </w:rPr>
      </w:pPr>
      <w:r w:rsidRPr="003F412A">
        <w:rPr>
          <w:rFonts w:ascii="Times New Roman" w:hAnsi="Times New Roman"/>
          <w:b/>
        </w:rPr>
        <w:t>RS: Now we will put your own fear on one side, we just need to know general views</w:t>
      </w:r>
      <w:r>
        <w:rPr>
          <w:rFonts w:ascii="Times New Roman" w:hAnsi="Times New Roman"/>
          <w:b/>
        </w:rPr>
        <w:t xml:space="preserve">.  We have not come here to force you.We just need to know the views to help with our research.  </w:t>
      </w:r>
    </w:p>
    <w:p w:rsidR="00E75400" w:rsidRDefault="00E75400" w:rsidP="003E3B8C">
      <w:pPr>
        <w:spacing w:after="0" w:line="480" w:lineRule="auto"/>
        <w:jc w:val="both"/>
        <w:rPr>
          <w:rFonts w:ascii="Times New Roman" w:hAnsi="Times New Roman"/>
        </w:rPr>
      </w:pPr>
      <w:r>
        <w:rPr>
          <w:rFonts w:ascii="Times New Roman" w:hAnsi="Times New Roman"/>
        </w:rPr>
        <w:t>P</w:t>
      </w:r>
      <w:r w:rsidRPr="003F412A">
        <w:rPr>
          <w:rFonts w:ascii="Times New Roman" w:hAnsi="Times New Roman"/>
        </w:rPr>
        <w:t>: I got the idea.</w:t>
      </w:r>
    </w:p>
    <w:p w:rsidR="00E75400" w:rsidRDefault="00E75400" w:rsidP="003E3B8C">
      <w:pPr>
        <w:spacing w:after="0" w:line="480" w:lineRule="auto"/>
        <w:jc w:val="both"/>
        <w:rPr>
          <w:b/>
        </w:rPr>
      </w:pPr>
      <w:r>
        <w:rPr>
          <w:b/>
        </w:rPr>
        <w:t xml:space="preserve">RS: Do you think the bike as per you saw in the picture would be different for a man or woman?  </w:t>
      </w:r>
    </w:p>
    <w:p w:rsidR="00E75400" w:rsidRPr="003F412A" w:rsidRDefault="00E75400" w:rsidP="003E3B8C">
      <w:pPr>
        <w:spacing w:after="0" w:line="480" w:lineRule="auto"/>
        <w:jc w:val="both"/>
        <w:rPr>
          <w:rFonts w:ascii="Times New Roman" w:hAnsi="Times New Roman"/>
        </w:rPr>
      </w:pPr>
      <w:r>
        <w:rPr>
          <w:rFonts w:ascii="Times New Roman" w:hAnsi="Times New Roman"/>
        </w:rPr>
        <w:t>P: I don’t think so.  Otherwise there would be so many factors like size, weight etc.  I think it would be just a standard bike like in the picture.</w:t>
      </w:r>
    </w:p>
    <w:p w:rsidR="00E75400" w:rsidRDefault="00E75400" w:rsidP="003E3B8C">
      <w:pPr>
        <w:spacing w:after="0" w:line="480" w:lineRule="auto"/>
        <w:jc w:val="both"/>
        <w:rPr>
          <w:b/>
        </w:rPr>
      </w:pPr>
      <w:r>
        <w:rPr>
          <w:b/>
        </w:rPr>
        <w:t>RS: Do you think where we come from originally or age would make any difference about taking a part?</w:t>
      </w:r>
    </w:p>
    <w:p w:rsidR="00E75400" w:rsidRPr="00DC1E55" w:rsidRDefault="00E75400" w:rsidP="003E3B8C">
      <w:pPr>
        <w:spacing w:after="0" w:line="480" w:lineRule="auto"/>
        <w:jc w:val="both"/>
      </w:pPr>
      <w:r>
        <w:t>P</w:t>
      </w:r>
      <w:r w:rsidRPr="00DC1E55">
        <w:t>: NO I do not think so.</w:t>
      </w:r>
      <w:r>
        <w:t xml:space="preserve">  I used to ride a bike in childhood so that is OK.</w:t>
      </w:r>
    </w:p>
    <w:p w:rsidR="00E75400" w:rsidRDefault="00E75400" w:rsidP="003E3B8C">
      <w:pPr>
        <w:spacing w:after="0" w:line="480" w:lineRule="auto"/>
        <w:jc w:val="both"/>
        <w:rPr>
          <w:b/>
        </w:rPr>
      </w:pPr>
      <w:r>
        <w:rPr>
          <w:b/>
        </w:rPr>
        <w:t>RS to AS: I am skipping some of those according to …</w:t>
      </w:r>
    </w:p>
    <w:p w:rsidR="00E75400" w:rsidRPr="004512BA" w:rsidRDefault="00E75400" w:rsidP="003E3B8C">
      <w:pPr>
        <w:spacing w:after="0" w:line="480" w:lineRule="auto"/>
        <w:jc w:val="both"/>
        <w:rPr>
          <w:b/>
        </w:rPr>
      </w:pPr>
      <w:r>
        <w:rPr>
          <w:b/>
        </w:rPr>
        <w:t>AS: Yeah yeah.</w:t>
      </w:r>
    </w:p>
    <w:p w:rsidR="00E75400" w:rsidRDefault="00E75400" w:rsidP="003E3B8C">
      <w:pPr>
        <w:spacing w:after="0" w:line="480" w:lineRule="auto"/>
        <w:jc w:val="both"/>
        <w:rPr>
          <w:b/>
        </w:rPr>
      </w:pPr>
      <w:r w:rsidRPr="003C6E8F">
        <w:rPr>
          <w:b/>
        </w:rPr>
        <w:t xml:space="preserve">RS: OK. </w:t>
      </w:r>
    </w:p>
    <w:p w:rsidR="00E75400" w:rsidRPr="00BB11A1" w:rsidRDefault="00E75400" w:rsidP="003E3B8C">
      <w:pPr>
        <w:pStyle w:val="ListParagraph"/>
        <w:spacing w:after="0" w:line="480" w:lineRule="auto"/>
        <w:ind w:left="0"/>
        <w:jc w:val="both"/>
        <w:rPr>
          <w:rFonts w:cs="Arial"/>
          <w:b/>
          <w:iCs/>
        </w:rPr>
      </w:pPr>
      <w:r>
        <w:rPr>
          <w:b/>
        </w:rPr>
        <w:t xml:space="preserve">RS: </w:t>
      </w:r>
      <w:r w:rsidRPr="00BB11A1">
        <w:rPr>
          <w:b/>
        </w:rPr>
        <w:t xml:space="preserve">We will talk about further if you would like to start cycling and if you do, what might be involved if a patient wanted to use the bikes. They would be </w:t>
      </w:r>
      <w:r w:rsidRPr="00BB11A1">
        <w:rPr>
          <w:rFonts w:cs="Arial"/>
          <w:b/>
          <w:iCs/>
        </w:rPr>
        <w:t xml:space="preserve">asked if they would be happy to have an assessment before they start. This involves talking to a member of staff about how active they are at the moment, how confident they feel about exercising and any symptoms that are bothering them. They are also asked to complete </w:t>
      </w:r>
      <w:r>
        <w:rPr>
          <w:rFonts w:cs="Arial"/>
          <w:b/>
          <w:iCs/>
        </w:rPr>
        <w:t>a short questionnaire</w:t>
      </w:r>
      <w:r w:rsidRPr="00BB11A1">
        <w:rPr>
          <w:rFonts w:cs="Arial"/>
          <w:b/>
          <w:iCs/>
        </w:rPr>
        <w:t>. On a separate session they may be asked to do some more physical tests, which take place before a dialysis session, at the unit. These tests are a walking test, a muscle strength test and a test which sees how many times someone can stand from a chair in a minute. These assessments are used to ensure his cycling programme is just right for the patient, and so that they can see how they are improving if they continue to cycle.  Do you think people will be willing to do these assessments?</w:t>
      </w:r>
    </w:p>
    <w:p w:rsidR="00E75400" w:rsidRDefault="00E75400" w:rsidP="003E3B8C">
      <w:pPr>
        <w:pStyle w:val="ListParagraph"/>
        <w:spacing w:after="0" w:line="480" w:lineRule="auto"/>
        <w:ind w:left="0"/>
        <w:jc w:val="both"/>
        <w:rPr>
          <w:rFonts w:cs="Arial"/>
          <w:iCs/>
        </w:rPr>
      </w:pPr>
      <w:r>
        <w:rPr>
          <w:rFonts w:cs="Arial"/>
          <w:iCs/>
        </w:rPr>
        <w:t>P</w:t>
      </w:r>
      <w:r w:rsidRPr="007D6A51">
        <w:rPr>
          <w:rFonts w:cs="Arial"/>
          <w:iCs/>
        </w:rPr>
        <w:t>:</w:t>
      </w:r>
      <w:r>
        <w:rPr>
          <w:rFonts w:cs="Arial"/>
          <w:iCs/>
        </w:rPr>
        <w:t xml:space="preserve"> Yes it is quite Ok to do.</w:t>
      </w:r>
    </w:p>
    <w:p w:rsidR="00E75400" w:rsidRDefault="00E75400" w:rsidP="003E3B8C">
      <w:pPr>
        <w:pStyle w:val="ListParagraph"/>
        <w:spacing w:after="0" w:line="480" w:lineRule="auto"/>
        <w:ind w:left="0"/>
        <w:jc w:val="both"/>
        <w:rPr>
          <w:rFonts w:cs="Arial"/>
          <w:b/>
          <w:iCs/>
        </w:rPr>
      </w:pPr>
      <w:r w:rsidRPr="00B04073">
        <w:rPr>
          <w:rFonts w:cs="Arial"/>
          <w:b/>
          <w:iCs/>
        </w:rPr>
        <w:t>RS: Do you think anyone would object?</w:t>
      </w:r>
    </w:p>
    <w:p w:rsidR="00E75400" w:rsidRPr="00B04073" w:rsidRDefault="00E75400" w:rsidP="003E3B8C">
      <w:pPr>
        <w:pStyle w:val="ListParagraph"/>
        <w:spacing w:after="0" w:line="480" w:lineRule="auto"/>
        <w:ind w:left="0"/>
        <w:jc w:val="both"/>
        <w:rPr>
          <w:rFonts w:cs="Arial"/>
          <w:iCs/>
        </w:rPr>
      </w:pPr>
      <w:r>
        <w:rPr>
          <w:rFonts w:cs="Arial"/>
          <w:iCs/>
        </w:rPr>
        <w:t>P</w:t>
      </w:r>
      <w:r w:rsidRPr="00B04073">
        <w:rPr>
          <w:rFonts w:cs="Arial"/>
          <w:iCs/>
        </w:rPr>
        <w:t>: I do not think so.</w:t>
      </w:r>
      <w:r>
        <w:rPr>
          <w:rFonts w:cs="Arial"/>
          <w:iCs/>
        </w:rPr>
        <w:t xml:space="preserve">  I have no objection in trying. We do not know what can happen further as …</w:t>
      </w:r>
    </w:p>
    <w:p w:rsidR="00E75400" w:rsidRDefault="00E75400" w:rsidP="003E3B8C">
      <w:pPr>
        <w:pStyle w:val="ListParagraph"/>
        <w:spacing w:after="0" w:line="480" w:lineRule="auto"/>
        <w:ind w:left="0"/>
        <w:jc w:val="both"/>
        <w:rPr>
          <w:rFonts w:cs="Arial"/>
          <w:b/>
          <w:iCs/>
        </w:rPr>
      </w:pPr>
      <w:r w:rsidRPr="009E5C97">
        <w:rPr>
          <w:rFonts w:cs="Arial"/>
          <w:b/>
          <w:iCs/>
        </w:rPr>
        <w:t>RS:</w:t>
      </w:r>
      <w:r>
        <w:rPr>
          <w:rFonts w:cs="Arial"/>
          <w:b/>
          <w:iCs/>
        </w:rPr>
        <w:t xml:space="preserve"> We are having general conversation at the moment.</w:t>
      </w:r>
    </w:p>
    <w:p w:rsidR="00E75400" w:rsidRPr="005B5FDC" w:rsidRDefault="00E75400" w:rsidP="003E3B8C">
      <w:pPr>
        <w:pStyle w:val="ListParagraph"/>
        <w:spacing w:after="0" w:line="480" w:lineRule="auto"/>
        <w:ind w:left="0"/>
        <w:jc w:val="both"/>
        <w:rPr>
          <w:rFonts w:cs="Arial"/>
          <w:iCs/>
        </w:rPr>
      </w:pPr>
      <w:r>
        <w:rPr>
          <w:rFonts w:cs="Arial"/>
          <w:iCs/>
        </w:rPr>
        <w:t>P</w:t>
      </w:r>
      <w:r w:rsidRPr="005B5FDC">
        <w:rPr>
          <w:rFonts w:cs="Arial"/>
          <w:iCs/>
        </w:rPr>
        <w:t xml:space="preserve">: Yes we are talking general.  </w:t>
      </w:r>
      <w:r>
        <w:rPr>
          <w:rFonts w:cs="Arial"/>
          <w:iCs/>
        </w:rPr>
        <w:t xml:space="preserve">It depends on my health.  </w:t>
      </w:r>
      <w:r w:rsidRPr="005B5FDC">
        <w:rPr>
          <w:rFonts w:cs="Arial"/>
          <w:iCs/>
        </w:rPr>
        <w:t>With me personally my health is going down and down.  There is no scope for any improvement.</w:t>
      </w:r>
      <w:r>
        <w:rPr>
          <w:rFonts w:cs="Arial"/>
          <w:iCs/>
        </w:rPr>
        <w:t xml:space="preserve">  I have dialysis as I have been told.  I could walk 2 years ago, I used to travel by bus and had some energy but it is not there now.  I do not know why. I do not know whether it is my age or possibly lots of other things but I have no energy now.  I do try to do some exercise like moving my legs while sitting in my chair as heard from Yoga person </w:t>
      </w:r>
    </w:p>
    <w:p w:rsidR="00E75400" w:rsidRDefault="00E75400" w:rsidP="003E3B8C">
      <w:pPr>
        <w:pStyle w:val="ListParagraph"/>
        <w:spacing w:after="0" w:line="480" w:lineRule="auto"/>
        <w:ind w:left="0"/>
        <w:jc w:val="both"/>
        <w:rPr>
          <w:rFonts w:cs="Arial"/>
          <w:b/>
          <w:iCs/>
        </w:rPr>
      </w:pPr>
      <w:r w:rsidRPr="0065085C">
        <w:rPr>
          <w:rFonts w:cs="Arial"/>
          <w:b/>
          <w:iCs/>
        </w:rPr>
        <w:t xml:space="preserve">RS: OK. </w:t>
      </w:r>
      <w:r>
        <w:rPr>
          <w:rFonts w:cs="Arial"/>
          <w:b/>
          <w:iCs/>
        </w:rPr>
        <w:t xml:space="preserve"> Do you think if we do these assessments, it will motivate the people to use the cycle?</w:t>
      </w:r>
    </w:p>
    <w:p w:rsidR="00E75400" w:rsidRDefault="00E75400" w:rsidP="003E3B8C">
      <w:pPr>
        <w:pStyle w:val="ListParagraph"/>
        <w:spacing w:after="0" w:line="480" w:lineRule="auto"/>
        <w:ind w:left="0"/>
        <w:jc w:val="both"/>
        <w:rPr>
          <w:rFonts w:cs="Arial"/>
          <w:iCs/>
        </w:rPr>
      </w:pPr>
      <w:r>
        <w:rPr>
          <w:rFonts w:cs="Arial"/>
          <w:iCs/>
        </w:rPr>
        <w:t xml:space="preserve">P: That is fine/OK. </w:t>
      </w:r>
    </w:p>
    <w:p w:rsidR="00E75400" w:rsidRPr="004A3B7A" w:rsidRDefault="00E75400" w:rsidP="003E3B8C">
      <w:pPr>
        <w:pStyle w:val="ListParagraph"/>
        <w:spacing w:after="0" w:line="480" w:lineRule="auto"/>
        <w:ind w:left="0"/>
        <w:jc w:val="both"/>
        <w:rPr>
          <w:rFonts w:cs="Arial"/>
          <w:b/>
          <w:iCs/>
        </w:rPr>
      </w:pPr>
      <w:r>
        <w:rPr>
          <w:rFonts w:cs="Arial"/>
          <w:b/>
          <w:iCs/>
        </w:rPr>
        <w:t>RS: Do you think everyone would be willing</w:t>
      </w:r>
      <w:r w:rsidRPr="004A3B7A">
        <w:rPr>
          <w:rFonts w:cs="Arial"/>
          <w:b/>
          <w:iCs/>
        </w:rPr>
        <w:t xml:space="preserve"> to use the cycle?</w:t>
      </w:r>
    </w:p>
    <w:p w:rsidR="00E75400" w:rsidRDefault="00E75400" w:rsidP="003E3B8C">
      <w:pPr>
        <w:pStyle w:val="ListParagraph"/>
        <w:spacing w:after="0" w:line="480" w:lineRule="auto"/>
        <w:ind w:left="0"/>
        <w:jc w:val="both"/>
        <w:rPr>
          <w:rFonts w:cs="Arial"/>
          <w:iCs/>
        </w:rPr>
      </w:pPr>
      <w:r>
        <w:rPr>
          <w:rFonts w:cs="Arial"/>
          <w:iCs/>
        </w:rPr>
        <w:t>P: It is possible.  If they can see the benefits or like you said BP could improve and other benefits are there, it might motivate people to take part.  I just had a thought though, you are introducing all these but is there a room for it?</w:t>
      </w:r>
    </w:p>
    <w:p w:rsidR="00E75400" w:rsidRPr="00BC76DE" w:rsidRDefault="00E75400" w:rsidP="003E3B8C">
      <w:pPr>
        <w:pStyle w:val="ListParagraph"/>
        <w:spacing w:after="0" w:line="480" w:lineRule="auto"/>
        <w:ind w:left="0"/>
        <w:jc w:val="both"/>
        <w:rPr>
          <w:rFonts w:cs="Arial"/>
          <w:b/>
          <w:iCs/>
        </w:rPr>
      </w:pPr>
      <w:r w:rsidRPr="00BC76DE">
        <w:rPr>
          <w:rFonts w:cs="Arial"/>
          <w:b/>
          <w:iCs/>
        </w:rPr>
        <w:t xml:space="preserve">RS: If they feel it is successful, they </w:t>
      </w:r>
      <w:r>
        <w:rPr>
          <w:rFonts w:cs="Arial"/>
          <w:b/>
          <w:iCs/>
        </w:rPr>
        <w:t>will</w:t>
      </w:r>
      <w:r w:rsidRPr="00BC76DE">
        <w:rPr>
          <w:rFonts w:cs="Arial"/>
          <w:b/>
          <w:iCs/>
        </w:rPr>
        <w:t xml:space="preserve"> make more arrangements.</w:t>
      </w:r>
    </w:p>
    <w:p w:rsidR="00E75400" w:rsidRDefault="00E75400" w:rsidP="003E3B8C">
      <w:pPr>
        <w:pStyle w:val="ListParagraph"/>
        <w:spacing w:after="0" w:line="480" w:lineRule="auto"/>
        <w:ind w:left="0"/>
        <w:jc w:val="both"/>
        <w:rPr>
          <w:rFonts w:cs="Arial"/>
          <w:b/>
          <w:iCs/>
        </w:rPr>
      </w:pPr>
      <w:r w:rsidRPr="00BC76DE">
        <w:rPr>
          <w:rFonts w:cs="Arial"/>
          <w:b/>
          <w:iCs/>
        </w:rPr>
        <w:t>RS to AS: He wonders if we introduce th</w:t>
      </w:r>
      <w:r>
        <w:rPr>
          <w:rFonts w:cs="Arial"/>
          <w:b/>
          <w:iCs/>
        </w:rPr>
        <w:t>is</w:t>
      </w:r>
      <w:r w:rsidRPr="00BC76DE">
        <w:rPr>
          <w:rFonts w:cs="Arial"/>
          <w:b/>
          <w:iCs/>
        </w:rPr>
        <w:t>, is there enough room for the bikes and all that?</w:t>
      </w:r>
      <w:r>
        <w:rPr>
          <w:rFonts w:cs="Arial"/>
          <w:b/>
          <w:iCs/>
        </w:rPr>
        <w:t xml:space="preserve">  I explained that if it is successful of course the NHS will accommodate that won’t they?</w:t>
      </w:r>
    </w:p>
    <w:p w:rsidR="00E75400" w:rsidRDefault="00E75400" w:rsidP="003E3B8C">
      <w:pPr>
        <w:pStyle w:val="ListParagraph"/>
        <w:spacing w:after="0" w:line="480" w:lineRule="auto"/>
        <w:ind w:left="0"/>
        <w:jc w:val="both"/>
        <w:rPr>
          <w:rFonts w:cs="Arial"/>
          <w:b/>
          <w:iCs/>
        </w:rPr>
      </w:pPr>
      <w:r>
        <w:rPr>
          <w:rFonts w:cs="Arial"/>
          <w:b/>
          <w:iCs/>
        </w:rPr>
        <w:t>AS: Yeah, you mean enough room in the Unit?</w:t>
      </w:r>
    </w:p>
    <w:p w:rsidR="00E75400" w:rsidRDefault="00E75400" w:rsidP="003E3B8C">
      <w:pPr>
        <w:pStyle w:val="ListParagraph"/>
        <w:spacing w:after="0" w:line="480" w:lineRule="auto"/>
        <w:ind w:left="0"/>
        <w:jc w:val="both"/>
        <w:rPr>
          <w:rFonts w:cs="Arial"/>
          <w:iCs/>
        </w:rPr>
      </w:pPr>
      <w:r>
        <w:rPr>
          <w:rFonts w:cs="Arial"/>
          <w:iCs/>
        </w:rPr>
        <w:t>P</w:t>
      </w:r>
      <w:r w:rsidRPr="000957F4">
        <w:rPr>
          <w:rFonts w:cs="Arial"/>
          <w:iCs/>
        </w:rPr>
        <w:t xml:space="preserve">: Yeah, </w:t>
      </w:r>
      <w:r>
        <w:rPr>
          <w:rFonts w:cs="Arial"/>
          <w:iCs/>
        </w:rPr>
        <w:t xml:space="preserve">in the Unit and </w:t>
      </w:r>
      <w:r w:rsidRPr="000957F4">
        <w:rPr>
          <w:rFonts w:cs="Arial"/>
          <w:iCs/>
        </w:rPr>
        <w:t>I mean enough health pe</w:t>
      </w:r>
      <w:r>
        <w:rPr>
          <w:rFonts w:cs="Arial"/>
          <w:iCs/>
        </w:rPr>
        <w:t>rson</w:t>
      </w:r>
      <w:r w:rsidRPr="000957F4">
        <w:rPr>
          <w:rFonts w:cs="Arial"/>
          <w:iCs/>
        </w:rPr>
        <w:t xml:space="preserve"> as well.</w:t>
      </w:r>
      <w:r>
        <w:rPr>
          <w:rFonts w:cs="Arial"/>
          <w:iCs/>
        </w:rPr>
        <w:t xml:space="preserve"> Nurse and others to help as well It’ not just that you put the bike and they carry on.</w:t>
      </w:r>
    </w:p>
    <w:p w:rsidR="00E75400" w:rsidRDefault="00E75400" w:rsidP="003E3B8C">
      <w:pPr>
        <w:pStyle w:val="ListParagraph"/>
        <w:spacing w:after="0" w:line="480" w:lineRule="auto"/>
        <w:ind w:left="0"/>
        <w:jc w:val="both"/>
        <w:rPr>
          <w:rFonts w:cs="Arial"/>
          <w:b/>
          <w:iCs/>
        </w:rPr>
      </w:pPr>
      <w:r w:rsidRPr="00AF7219">
        <w:rPr>
          <w:rFonts w:cs="Arial"/>
          <w:b/>
          <w:iCs/>
        </w:rPr>
        <w:t>AS:</w:t>
      </w:r>
      <w:r>
        <w:rPr>
          <w:rFonts w:cs="Arial"/>
          <w:b/>
          <w:iCs/>
        </w:rPr>
        <w:t xml:space="preserve"> It can work for some people.  Some people are fine, we let them have a go and they carry on.  We go elsewhere and they carry on.  Everybody is different.  Some people need more help and some people need less help.  It is true; one of the problems is how much space, how many bikes, and the staff.  You are right. This isn’t …</w:t>
      </w:r>
    </w:p>
    <w:p w:rsidR="00E75400" w:rsidRDefault="00E75400" w:rsidP="003E3B8C">
      <w:pPr>
        <w:pStyle w:val="ListParagraph"/>
        <w:spacing w:after="0" w:line="480" w:lineRule="auto"/>
        <w:ind w:left="0"/>
        <w:jc w:val="both"/>
        <w:rPr>
          <w:rFonts w:cs="Arial"/>
          <w:iCs/>
        </w:rPr>
      </w:pPr>
      <w:r>
        <w:rPr>
          <w:rFonts w:cs="Arial"/>
          <w:iCs/>
        </w:rPr>
        <w:t>P: Another thing is that what I am observing since last 2 years is that more than half the patients when they get in they walk in but when they finished they can’t walk so another thing is will there enough staff to help them or something like that.</w:t>
      </w:r>
    </w:p>
    <w:p w:rsidR="00E75400" w:rsidRDefault="00E75400" w:rsidP="003E3B8C">
      <w:pPr>
        <w:pStyle w:val="ListParagraph"/>
        <w:spacing w:after="0" w:line="480" w:lineRule="auto"/>
        <w:ind w:left="0"/>
        <w:jc w:val="both"/>
        <w:rPr>
          <w:rFonts w:cs="Arial"/>
          <w:b/>
          <w:iCs/>
        </w:rPr>
      </w:pPr>
      <w:r w:rsidRPr="00B10160">
        <w:rPr>
          <w:rFonts w:cs="Arial"/>
          <w:b/>
          <w:iCs/>
        </w:rPr>
        <w:t xml:space="preserve">AS: </w:t>
      </w:r>
      <w:r>
        <w:rPr>
          <w:rFonts w:cs="Arial"/>
          <w:b/>
          <w:iCs/>
        </w:rPr>
        <w:t>This is one of the things that we need to take into account.  That is a very good point.  At [HD unit name] some of the people that did not used be able to walk, after doing this they now can so…</w:t>
      </w:r>
    </w:p>
    <w:p w:rsidR="00E75400" w:rsidRPr="00994E2A" w:rsidRDefault="00E75400" w:rsidP="003E3B8C">
      <w:pPr>
        <w:pStyle w:val="ListParagraph"/>
        <w:spacing w:after="0" w:line="480" w:lineRule="auto"/>
        <w:ind w:left="0"/>
        <w:jc w:val="both"/>
        <w:rPr>
          <w:rFonts w:cs="Arial"/>
          <w:iCs/>
        </w:rPr>
      </w:pPr>
      <w:r>
        <w:rPr>
          <w:rFonts w:cs="Arial"/>
          <w:iCs/>
        </w:rPr>
        <w:t>P</w:t>
      </w:r>
      <w:r w:rsidRPr="00994E2A">
        <w:rPr>
          <w:rFonts w:cs="Arial"/>
          <w:iCs/>
        </w:rPr>
        <w:t>: That’s good.</w:t>
      </w:r>
    </w:p>
    <w:p w:rsidR="00E75400" w:rsidRDefault="00E75400" w:rsidP="003E3B8C">
      <w:pPr>
        <w:pStyle w:val="ListParagraph"/>
        <w:spacing w:after="0" w:line="480" w:lineRule="auto"/>
        <w:ind w:left="0"/>
        <w:jc w:val="both"/>
        <w:rPr>
          <w:rFonts w:cs="Arial"/>
          <w:b/>
          <w:iCs/>
        </w:rPr>
      </w:pPr>
      <w:r>
        <w:rPr>
          <w:rFonts w:cs="Arial"/>
          <w:b/>
          <w:iCs/>
        </w:rPr>
        <w:t>AS: In some ways it is less pressure on staff because the people are more fit and able to do more for themselves.  It goes both ways.</w:t>
      </w:r>
      <w:bookmarkStart w:id="0" w:name="_GoBack"/>
      <w:bookmarkEnd w:id="0"/>
    </w:p>
    <w:p w:rsidR="00E75400" w:rsidRPr="00F758BC" w:rsidRDefault="00E75400" w:rsidP="003E3B8C">
      <w:pPr>
        <w:pStyle w:val="ListParagraph"/>
        <w:spacing w:after="0" w:line="480" w:lineRule="auto"/>
        <w:ind w:left="0"/>
        <w:jc w:val="both"/>
        <w:rPr>
          <w:rFonts w:cs="Arial"/>
          <w:iCs/>
        </w:rPr>
      </w:pPr>
      <w:r>
        <w:rPr>
          <w:rFonts w:cs="Arial"/>
          <w:iCs/>
        </w:rPr>
        <w:t>P</w:t>
      </w:r>
      <w:r w:rsidRPr="00F758BC">
        <w:rPr>
          <w:rFonts w:cs="Arial"/>
          <w:iCs/>
        </w:rPr>
        <w:t>: They need less help</w:t>
      </w:r>
      <w:r>
        <w:rPr>
          <w:rFonts w:cs="Arial"/>
          <w:iCs/>
        </w:rPr>
        <w:t>, yeah yeah.</w:t>
      </w:r>
    </w:p>
    <w:p w:rsidR="00E75400" w:rsidRDefault="00E75400" w:rsidP="003E3B8C">
      <w:pPr>
        <w:pStyle w:val="ListParagraph"/>
        <w:spacing w:after="0" w:line="480" w:lineRule="auto"/>
        <w:ind w:left="0"/>
        <w:jc w:val="both"/>
        <w:rPr>
          <w:rFonts w:cs="Arial"/>
          <w:b/>
          <w:iCs/>
        </w:rPr>
      </w:pPr>
      <w:r w:rsidRPr="00427367">
        <w:rPr>
          <w:rFonts w:cs="Arial"/>
          <w:b/>
          <w:iCs/>
        </w:rPr>
        <w:t xml:space="preserve">RS: </w:t>
      </w:r>
      <w:r>
        <w:rPr>
          <w:rFonts w:cs="Arial"/>
          <w:b/>
          <w:iCs/>
        </w:rPr>
        <w:t xml:space="preserve">Ok.  </w:t>
      </w:r>
      <w:r w:rsidRPr="00427367">
        <w:rPr>
          <w:rFonts w:cs="Arial"/>
          <w:b/>
          <w:iCs/>
        </w:rPr>
        <w:t xml:space="preserve">Do you think </w:t>
      </w:r>
      <w:r>
        <w:rPr>
          <w:rFonts w:cs="Arial"/>
          <w:b/>
          <w:iCs/>
        </w:rPr>
        <w:t xml:space="preserve">the lifestyle </w:t>
      </w:r>
      <w:r w:rsidRPr="00427367">
        <w:rPr>
          <w:rFonts w:cs="Arial"/>
          <w:b/>
          <w:iCs/>
        </w:rPr>
        <w:t xml:space="preserve">outside the </w:t>
      </w:r>
      <w:r>
        <w:rPr>
          <w:rFonts w:cs="Arial"/>
          <w:b/>
          <w:iCs/>
        </w:rPr>
        <w:t xml:space="preserve">Dialysis </w:t>
      </w:r>
      <w:r w:rsidRPr="00427367">
        <w:rPr>
          <w:rFonts w:cs="Arial"/>
          <w:b/>
          <w:iCs/>
        </w:rPr>
        <w:t>Unit</w:t>
      </w:r>
      <w:r>
        <w:rPr>
          <w:rFonts w:cs="Arial"/>
          <w:b/>
          <w:iCs/>
        </w:rPr>
        <w:t xml:space="preserve"> is important</w:t>
      </w:r>
      <w:r w:rsidRPr="00427367">
        <w:rPr>
          <w:rFonts w:cs="Arial"/>
          <w:b/>
          <w:iCs/>
        </w:rPr>
        <w:t>?</w:t>
      </w:r>
    </w:p>
    <w:p w:rsidR="00E75400" w:rsidRPr="00994E2A" w:rsidRDefault="00E75400" w:rsidP="003E3B8C">
      <w:pPr>
        <w:pStyle w:val="ListParagraph"/>
        <w:spacing w:after="0" w:line="480" w:lineRule="auto"/>
        <w:ind w:left="0"/>
        <w:jc w:val="both"/>
        <w:rPr>
          <w:rFonts w:cs="Arial"/>
          <w:iCs/>
        </w:rPr>
      </w:pPr>
      <w:r>
        <w:rPr>
          <w:rFonts w:cs="Arial"/>
          <w:iCs/>
        </w:rPr>
        <w:t>P</w:t>
      </w:r>
      <w:r w:rsidRPr="00994E2A">
        <w:rPr>
          <w:rFonts w:cs="Arial"/>
          <w:iCs/>
        </w:rPr>
        <w:t>: Of course it is important.</w:t>
      </w:r>
      <w:r>
        <w:rPr>
          <w:rFonts w:cs="Arial"/>
          <w:iCs/>
        </w:rPr>
        <w:t xml:space="preserve"> It may not make difference for the staff and others but it is important for me</w:t>
      </w:r>
    </w:p>
    <w:p w:rsidR="00E75400" w:rsidRDefault="00E75400" w:rsidP="003E3B8C">
      <w:pPr>
        <w:pStyle w:val="ListParagraph"/>
        <w:spacing w:after="0" w:line="480" w:lineRule="auto"/>
        <w:ind w:left="0"/>
        <w:jc w:val="both"/>
        <w:rPr>
          <w:rFonts w:cs="Arial"/>
          <w:b/>
          <w:iCs/>
        </w:rPr>
      </w:pPr>
      <w:r>
        <w:rPr>
          <w:rFonts w:cs="Arial"/>
          <w:b/>
          <w:iCs/>
        </w:rPr>
        <w:t xml:space="preserve">RS: Now we will tell you about some of the benefits of exercise while on Dialysis.  What benefits are there exercising while on dialysis and then we would like to know your views.  </w:t>
      </w:r>
    </w:p>
    <w:p w:rsidR="00E75400" w:rsidRDefault="00E75400" w:rsidP="003E3B8C">
      <w:pPr>
        <w:pStyle w:val="ListParagraph"/>
        <w:spacing w:after="0" w:line="480" w:lineRule="auto"/>
        <w:ind w:left="0"/>
        <w:jc w:val="both"/>
        <w:rPr>
          <w:rFonts w:cs="Arial"/>
          <w:b/>
          <w:iCs/>
        </w:rPr>
      </w:pPr>
      <w:r>
        <w:rPr>
          <w:rFonts w:cs="Arial"/>
          <w:b/>
          <w:iCs/>
        </w:rPr>
        <w:t>RS: They have prepared a list of benefits from exercise while dialysis.</w:t>
      </w:r>
    </w:p>
    <w:p w:rsidR="00E75400" w:rsidRDefault="00E75400" w:rsidP="003E3B8C">
      <w:pPr>
        <w:pStyle w:val="ListParagraph"/>
        <w:spacing w:after="0" w:line="480" w:lineRule="auto"/>
        <w:ind w:left="0"/>
        <w:jc w:val="both"/>
        <w:rPr>
          <w:rFonts w:cs="Arial"/>
          <w:b/>
          <w:iCs/>
        </w:rPr>
      </w:pPr>
      <w:r>
        <w:rPr>
          <w:rFonts w:cs="Arial"/>
          <w:b/>
          <w:iCs/>
        </w:rPr>
        <w:t>AS: You do not have to read all these out.</w:t>
      </w:r>
    </w:p>
    <w:p w:rsidR="00E75400" w:rsidRPr="0099045E" w:rsidRDefault="00E75400" w:rsidP="003E3B8C">
      <w:pPr>
        <w:pStyle w:val="ListParagraph"/>
        <w:spacing w:after="0" w:line="480" w:lineRule="auto"/>
        <w:ind w:left="0"/>
        <w:jc w:val="both"/>
        <w:rPr>
          <w:rFonts w:cs="Arial"/>
          <w:b/>
          <w:iCs/>
        </w:rPr>
      </w:pPr>
      <w:r w:rsidRPr="0099045E">
        <w:rPr>
          <w:rFonts w:cs="Arial"/>
          <w:b/>
          <w:iCs/>
        </w:rPr>
        <w:t>RS: I will go through them.</w:t>
      </w:r>
    </w:p>
    <w:p w:rsidR="00E75400" w:rsidRPr="0099045E" w:rsidRDefault="00E75400" w:rsidP="003E3B8C">
      <w:pPr>
        <w:pStyle w:val="ListParagraph"/>
        <w:spacing w:after="0" w:line="480" w:lineRule="auto"/>
        <w:ind w:left="0"/>
        <w:jc w:val="both"/>
        <w:rPr>
          <w:rFonts w:cs="Arial"/>
          <w:b/>
          <w:iCs/>
        </w:rPr>
      </w:pPr>
      <w:r w:rsidRPr="0099045E">
        <w:rPr>
          <w:rFonts w:cs="Arial"/>
          <w:b/>
          <w:iCs/>
        </w:rPr>
        <w:t>AS: You can go through them. You can pick out few.</w:t>
      </w:r>
    </w:p>
    <w:p w:rsidR="00E75400" w:rsidRDefault="00E75400" w:rsidP="003E3B8C">
      <w:pPr>
        <w:pStyle w:val="ListParagraph"/>
        <w:spacing w:after="0" w:line="480" w:lineRule="auto"/>
        <w:ind w:left="0"/>
        <w:jc w:val="both"/>
        <w:rPr>
          <w:rFonts w:cs="Arial"/>
          <w:b/>
          <w:iCs/>
        </w:rPr>
      </w:pPr>
      <w:r w:rsidRPr="0099045E">
        <w:rPr>
          <w:rFonts w:cs="Arial"/>
          <w:b/>
          <w:iCs/>
        </w:rPr>
        <w:t>RS: This is a list of benefits from exercise while dialysis. I will not read all of them but some of them I will read out.</w:t>
      </w:r>
    </w:p>
    <w:p w:rsidR="00E75400" w:rsidRDefault="00E75400" w:rsidP="003E3B8C">
      <w:pPr>
        <w:pStyle w:val="ListParagraph"/>
        <w:spacing w:after="0" w:line="480" w:lineRule="auto"/>
        <w:ind w:left="0"/>
        <w:jc w:val="both"/>
        <w:rPr>
          <w:rFonts w:cs="Arial"/>
          <w:b/>
          <w:iCs/>
        </w:rPr>
      </w:pPr>
      <w:r>
        <w:rPr>
          <w:rFonts w:cs="Arial"/>
          <w:b/>
          <w:iCs/>
        </w:rPr>
        <w:t>RS: Blood pressure comes down in people who suffer from high BP for a long time. Their medication can be reduced.</w:t>
      </w:r>
    </w:p>
    <w:p w:rsidR="00E75400" w:rsidRDefault="00E75400" w:rsidP="003E3B8C">
      <w:pPr>
        <w:pStyle w:val="ListParagraph"/>
        <w:spacing w:after="0" w:line="480" w:lineRule="auto"/>
        <w:ind w:left="0"/>
        <w:jc w:val="both"/>
        <w:rPr>
          <w:rFonts w:cs="Arial"/>
          <w:b/>
          <w:iCs/>
        </w:rPr>
      </w:pPr>
      <w:r>
        <w:rPr>
          <w:rFonts w:cs="Arial"/>
          <w:b/>
          <w:iCs/>
        </w:rPr>
        <w:t>RS: People who need to lose weight benefits from the exercise.</w:t>
      </w:r>
    </w:p>
    <w:p w:rsidR="00E75400" w:rsidRDefault="00E75400" w:rsidP="003E3B8C">
      <w:pPr>
        <w:pStyle w:val="ListParagraph"/>
        <w:spacing w:after="0" w:line="480" w:lineRule="auto"/>
        <w:ind w:left="0"/>
        <w:jc w:val="both"/>
        <w:rPr>
          <w:rFonts w:cs="Arial"/>
          <w:iCs/>
        </w:rPr>
      </w:pPr>
      <w:r>
        <w:rPr>
          <w:rFonts w:cs="Arial"/>
          <w:iCs/>
        </w:rPr>
        <w:t>P</w:t>
      </w:r>
      <w:r w:rsidRPr="00EA6C05">
        <w:rPr>
          <w:rFonts w:cs="Arial"/>
          <w:iCs/>
        </w:rPr>
        <w:t xml:space="preserve">: </w:t>
      </w:r>
      <w:r>
        <w:rPr>
          <w:rFonts w:cs="Arial"/>
          <w:iCs/>
        </w:rPr>
        <w:t xml:space="preserve">Yes it can happen.  </w:t>
      </w:r>
      <w:r w:rsidRPr="00EA6C05">
        <w:rPr>
          <w:rFonts w:cs="Arial"/>
          <w:iCs/>
        </w:rPr>
        <w:t>What about people who have low BP</w:t>
      </w:r>
      <w:r>
        <w:rPr>
          <w:rFonts w:cs="Arial"/>
          <w:iCs/>
        </w:rPr>
        <w:t>? Does it go higher?</w:t>
      </w:r>
    </w:p>
    <w:p w:rsidR="00E75400" w:rsidRPr="00EA6C05" w:rsidRDefault="00E75400" w:rsidP="003E3B8C">
      <w:pPr>
        <w:pStyle w:val="ListParagraph"/>
        <w:spacing w:after="0" w:line="480" w:lineRule="auto"/>
        <w:ind w:left="0"/>
        <w:jc w:val="both"/>
        <w:rPr>
          <w:rFonts w:cs="Arial"/>
          <w:b/>
          <w:iCs/>
        </w:rPr>
      </w:pPr>
      <w:r w:rsidRPr="00EA6C05">
        <w:rPr>
          <w:rFonts w:cs="Arial"/>
          <w:b/>
          <w:iCs/>
        </w:rPr>
        <w:t>RS: It does not say here!</w:t>
      </w:r>
    </w:p>
    <w:p w:rsidR="00E75400" w:rsidRDefault="00E75400" w:rsidP="003E3B8C">
      <w:pPr>
        <w:pStyle w:val="ListParagraph"/>
        <w:spacing w:after="0" w:line="480" w:lineRule="auto"/>
        <w:ind w:left="0"/>
        <w:jc w:val="both"/>
        <w:rPr>
          <w:rFonts w:cs="Arial"/>
          <w:b/>
          <w:iCs/>
        </w:rPr>
      </w:pPr>
      <w:r>
        <w:rPr>
          <w:rFonts w:cs="Arial"/>
          <w:b/>
          <w:iCs/>
        </w:rPr>
        <w:t>AS: It does</w:t>
      </w:r>
      <w:r w:rsidRPr="00EA6C05">
        <w:rPr>
          <w:rFonts w:cs="Arial"/>
          <w:b/>
          <w:iCs/>
        </w:rPr>
        <w:t xml:space="preserve"> there further down</w:t>
      </w:r>
      <w:r>
        <w:rPr>
          <w:rFonts w:cs="Arial"/>
          <w:b/>
          <w:iCs/>
        </w:rPr>
        <w:t>.</w:t>
      </w:r>
    </w:p>
    <w:p w:rsidR="00E75400" w:rsidRPr="00EA6C05" w:rsidRDefault="00E75400" w:rsidP="003E3B8C">
      <w:pPr>
        <w:pStyle w:val="ListParagraph"/>
        <w:spacing w:after="0" w:line="480" w:lineRule="auto"/>
        <w:ind w:left="0"/>
        <w:jc w:val="both"/>
        <w:rPr>
          <w:rFonts w:cs="Arial"/>
          <w:b/>
          <w:iCs/>
        </w:rPr>
      </w:pPr>
      <w:r>
        <w:rPr>
          <w:rFonts w:cs="Arial"/>
          <w:b/>
          <w:iCs/>
        </w:rPr>
        <w:t>RS: Further down.  Ok.</w:t>
      </w:r>
    </w:p>
    <w:p w:rsidR="00E75400" w:rsidRDefault="00E75400" w:rsidP="003E3B8C">
      <w:pPr>
        <w:pStyle w:val="ListParagraph"/>
        <w:spacing w:after="0" w:line="480" w:lineRule="auto"/>
        <w:ind w:left="0"/>
        <w:jc w:val="both"/>
        <w:rPr>
          <w:rFonts w:cs="Arial"/>
          <w:b/>
          <w:iCs/>
        </w:rPr>
      </w:pPr>
      <w:r>
        <w:rPr>
          <w:rFonts w:cs="Arial"/>
          <w:b/>
          <w:iCs/>
        </w:rPr>
        <w:t>RS: Our heart and lungs works more efficiently.</w:t>
      </w:r>
    </w:p>
    <w:p w:rsidR="00E75400" w:rsidRPr="00EA6C05" w:rsidRDefault="00E75400" w:rsidP="003E3B8C">
      <w:pPr>
        <w:pStyle w:val="ListParagraph"/>
        <w:spacing w:after="0" w:line="480" w:lineRule="auto"/>
        <w:ind w:left="0"/>
        <w:jc w:val="both"/>
        <w:rPr>
          <w:rFonts w:cs="Arial"/>
          <w:iCs/>
        </w:rPr>
      </w:pPr>
      <w:r>
        <w:rPr>
          <w:rFonts w:cs="Arial"/>
          <w:iCs/>
        </w:rPr>
        <w:t>P</w:t>
      </w:r>
      <w:r w:rsidRPr="00EA6C05">
        <w:rPr>
          <w:rFonts w:cs="Arial"/>
          <w:iCs/>
        </w:rPr>
        <w:t>: Yeah.</w:t>
      </w:r>
    </w:p>
    <w:p w:rsidR="00E75400" w:rsidRDefault="00E75400" w:rsidP="003E3B8C">
      <w:pPr>
        <w:pStyle w:val="ListParagraph"/>
        <w:spacing w:after="0" w:line="480" w:lineRule="auto"/>
        <w:ind w:left="0"/>
        <w:jc w:val="both"/>
        <w:rPr>
          <w:rFonts w:cs="Arial"/>
          <w:b/>
          <w:iCs/>
        </w:rPr>
      </w:pPr>
      <w:r>
        <w:rPr>
          <w:rFonts w:cs="Arial"/>
          <w:b/>
          <w:iCs/>
        </w:rPr>
        <w:t>RS: Episodes of hospital admissions reduce.</w:t>
      </w:r>
    </w:p>
    <w:p w:rsidR="00E75400" w:rsidRDefault="00E75400" w:rsidP="003E3B8C">
      <w:pPr>
        <w:pStyle w:val="ListParagraph"/>
        <w:spacing w:after="0" w:line="480" w:lineRule="auto"/>
        <w:ind w:left="0"/>
        <w:jc w:val="both"/>
        <w:rPr>
          <w:rFonts w:cs="Arial"/>
          <w:b/>
          <w:iCs/>
        </w:rPr>
      </w:pPr>
      <w:r>
        <w:rPr>
          <w:rFonts w:cs="Arial"/>
          <w:b/>
          <w:iCs/>
        </w:rPr>
        <w:t>RS: Cramps reduces before and after dialysis.</w:t>
      </w:r>
    </w:p>
    <w:p w:rsidR="00E75400" w:rsidRDefault="00E75400" w:rsidP="003E3B8C">
      <w:pPr>
        <w:pStyle w:val="ListParagraph"/>
        <w:spacing w:after="0" w:line="480" w:lineRule="auto"/>
        <w:ind w:left="0"/>
        <w:jc w:val="both"/>
        <w:rPr>
          <w:rFonts w:cs="Arial"/>
          <w:b/>
          <w:iCs/>
        </w:rPr>
      </w:pPr>
      <w:r>
        <w:rPr>
          <w:rFonts w:cs="Arial"/>
          <w:b/>
          <w:iCs/>
        </w:rPr>
        <w:t>RS: When people start exercising, their lifestyle improves as well.  They become socially more active.</w:t>
      </w:r>
    </w:p>
    <w:p w:rsidR="00E75400" w:rsidRDefault="00E75400" w:rsidP="003E3B8C">
      <w:pPr>
        <w:pStyle w:val="ListParagraph"/>
        <w:spacing w:after="0" w:line="480" w:lineRule="auto"/>
        <w:ind w:left="0"/>
        <w:jc w:val="both"/>
        <w:rPr>
          <w:rFonts w:cs="Arial"/>
          <w:b/>
          <w:iCs/>
        </w:rPr>
      </w:pPr>
      <w:r>
        <w:rPr>
          <w:rFonts w:cs="Arial"/>
          <w:b/>
          <w:iCs/>
        </w:rPr>
        <w:t>RS: You feel less tired.</w:t>
      </w:r>
    </w:p>
    <w:p w:rsidR="00E75400" w:rsidRDefault="00E75400" w:rsidP="003E3B8C">
      <w:pPr>
        <w:pStyle w:val="ListParagraph"/>
        <w:spacing w:after="0" w:line="480" w:lineRule="auto"/>
        <w:ind w:left="0"/>
        <w:jc w:val="both"/>
        <w:rPr>
          <w:rFonts w:cs="Arial"/>
          <w:b/>
          <w:iCs/>
        </w:rPr>
      </w:pPr>
      <w:r>
        <w:rPr>
          <w:rFonts w:cs="Arial"/>
          <w:b/>
          <w:iCs/>
        </w:rPr>
        <w:t>RS: Their life expectancy increases.</w:t>
      </w:r>
    </w:p>
    <w:p w:rsidR="00E75400" w:rsidRDefault="00E75400" w:rsidP="003E3B8C">
      <w:pPr>
        <w:pStyle w:val="ListParagraph"/>
        <w:spacing w:after="0" w:line="480" w:lineRule="auto"/>
        <w:ind w:left="0"/>
        <w:jc w:val="both"/>
        <w:rPr>
          <w:rFonts w:cs="Arial"/>
          <w:b/>
          <w:iCs/>
        </w:rPr>
      </w:pPr>
      <w:r>
        <w:rPr>
          <w:rFonts w:cs="Arial"/>
          <w:b/>
          <w:iCs/>
        </w:rPr>
        <w:t>RS: They can cope better with small daily living tasks.</w:t>
      </w:r>
    </w:p>
    <w:p w:rsidR="00E75400" w:rsidRDefault="00E75400" w:rsidP="003E3B8C">
      <w:pPr>
        <w:pStyle w:val="ListParagraph"/>
        <w:spacing w:after="0" w:line="480" w:lineRule="auto"/>
        <w:ind w:left="0"/>
        <w:jc w:val="both"/>
        <w:rPr>
          <w:rFonts w:cs="Arial"/>
          <w:b/>
          <w:iCs/>
        </w:rPr>
      </w:pPr>
      <w:r>
        <w:rPr>
          <w:rFonts w:cs="Arial"/>
          <w:b/>
          <w:iCs/>
        </w:rPr>
        <w:t>RS: Exercising while dialysis makes you feel less bored!  Time passes quicker!</w:t>
      </w:r>
    </w:p>
    <w:p w:rsidR="00E75400" w:rsidRDefault="00E75400" w:rsidP="003E3B8C">
      <w:pPr>
        <w:pStyle w:val="ListParagraph"/>
        <w:spacing w:after="0" w:line="480" w:lineRule="auto"/>
        <w:ind w:left="0"/>
        <w:jc w:val="both"/>
        <w:rPr>
          <w:rFonts w:cs="Arial"/>
          <w:iCs/>
        </w:rPr>
      </w:pPr>
      <w:r>
        <w:rPr>
          <w:rFonts w:cs="Arial"/>
          <w:iCs/>
        </w:rPr>
        <w:t>P</w:t>
      </w:r>
      <w:r w:rsidRPr="00EA6C05">
        <w:rPr>
          <w:rFonts w:cs="Arial"/>
          <w:iCs/>
        </w:rPr>
        <w:t xml:space="preserve">: Can I comment on it?  </w:t>
      </w:r>
    </w:p>
    <w:p w:rsidR="00E75400" w:rsidRPr="00B66C13" w:rsidRDefault="00E75400" w:rsidP="003E3B8C">
      <w:pPr>
        <w:pStyle w:val="ListParagraph"/>
        <w:spacing w:after="0" w:line="480" w:lineRule="auto"/>
        <w:ind w:left="0"/>
        <w:jc w:val="both"/>
        <w:rPr>
          <w:rFonts w:cs="Arial"/>
          <w:b/>
          <w:iCs/>
        </w:rPr>
      </w:pPr>
      <w:r w:rsidRPr="00B66C13">
        <w:rPr>
          <w:rFonts w:cs="Arial"/>
          <w:b/>
          <w:iCs/>
        </w:rPr>
        <w:t>RS: Yes.</w:t>
      </w:r>
    </w:p>
    <w:p w:rsidR="00E75400" w:rsidRDefault="00E75400" w:rsidP="003E3B8C">
      <w:pPr>
        <w:pStyle w:val="ListParagraph"/>
        <w:spacing w:after="0" w:line="480" w:lineRule="auto"/>
        <w:ind w:left="0"/>
        <w:jc w:val="both"/>
        <w:rPr>
          <w:rFonts w:cs="Arial"/>
          <w:iCs/>
        </w:rPr>
      </w:pPr>
      <w:r>
        <w:rPr>
          <w:rFonts w:cs="Arial"/>
          <w:iCs/>
        </w:rPr>
        <w:t xml:space="preserve">P: </w:t>
      </w:r>
      <w:r w:rsidRPr="00EA6C05">
        <w:rPr>
          <w:rFonts w:cs="Arial"/>
          <w:iCs/>
        </w:rPr>
        <w:t xml:space="preserve">I have 4 hours Dialysis and when I asked to reduce it to 3.5 hours; I was told </w:t>
      </w:r>
      <w:r>
        <w:rPr>
          <w:rFonts w:cs="Arial"/>
          <w:iCs/>
        </w:rPr>
        <w:t xml:space="preserve">no, </w:t>
      </w:r>
      <w:r w:rsidRPr="00EA6C05">
        <w:rPr>
          <w:rFonts w:cs="Arial"/>
          <w:iCs/>
        </w:rPr>
        <w:t>my life expectancy will increase if I have more dialysis</w:t>
      </w:r>
      <w:r>
        <w:rPr>
          <w:rFonts w:cs="Arial"/>
          <w:iCs/>
        </w:rPr>
        <w:t>.  I asked them can they have control to increase or decrease the life expectancy.</w:t>
      </w:r>
    </w:p>
    <w:p w:rsidR="00E75400" w:rsidRPr="007E6291" w:rsidRDefault="00E75400" w:rsidP="003E3B8C">
      <w:pPr>
        <w:pStyle w:val="ListParagraph"/>
        <w:spacing w:after="0" w:line="480" w:lineRule="auto"/>
        <w:ind w:left="0"/>
        <w:jc w:val="both"/>
        <w:rPr>
          <w:rFonts w:cs="Arial"/>
          <w:b/>
          <w:iCs/>
        </w:rPr>
      </w:pPr>
      <w:r w:rsidRPr="007E6291">
        <w:rPr>
          <w:rFonts w:cs="Arial"/>
          <w:b/>
          <w:iCs/>
        </w:rPr>
        <w:t xml:space="preserve">RS: We believe it is up to God. </w:t>
      </w:r>
    </w:p>
    <w:p w:rsidR="00E75400" w:rsidRPr="00B66C13" w:rsidRDefault="00E75400" w:rsidP="003E3B8C">
      <w:pPr>
        <w:pStyle w:val="ListParagraph"/>
        <w:spacing w:after="0" w:line="480" w:lineRule="auto"/>
        <w:ind w:left="0"/>
        <w:jc w:val="both"/>
        <w:rPr>
          <w:rFonts w:cs="Arial"/>
          <w:iCs/>
        </w:rPr>
      </w:pPr>
      <w:r>
        <w:rPr>
          <w:rFonts w:cs="Arial"/>
          <w:iCs/>
        </w:rPr>
        <w:t>P: No it’s not even up to God.  Everyone is born with their life expectancy.  These people try to find out the reason for a death but everyone has their life expectancy and when that finished, one has to die!  No matter what you do, one cannot lengthen the life.</w:t>
      </w:r>
    </w:p>
    <w:p w:rsidR="00E75400" w:rsidRDefault="00E75400" w:rsidP="003E3B8C">
      <w:pPr>
        <w:pStyle w:val="ListParagraph"/>
        <w:spacing w:after="0" w:line="480" w:lineRule="auto"/>
        <w:ind w:left="0"/>
        <w:jc w:val="both"/>
        <w:rPr>
          <w:rFonts w:cs="Arial"/>
          <w:b/>
          <w:iCs/>
        </w:rPr>
      </w:pPr>
      <w:r>
        <w:rPr>
          <w:rFonts w:cs="Arial"/>
          <w:b/>
          <w:iCs/>
        </w:rPr>
        <w:t>RS: As the muscle increases with exercise, body fat reduces.</w:t>
      </w:r>
    </w:p>
    <w:p w:rsidR="00E75400" w:rsidRDefault="00E75400" w:rsidP="003E3B8C">
      <w:pPr>
        <w:pStyle w:val="ListParagraph"/>
        <w:spacing w:after="0" w:line="480" w:lineRule="auto"/>
        <w:ind w:left="0"/>
        <w:jc w:val="both"/>
        <w:rPr>
          <w:rFonts w:cs="Arial"/>
          <w:b/>
          <w:iCs/>
        </w:rPr>
      </w:pPr>
      <w:r>
        <w:rPr>
          <w:rFonts w:cs="Arial"/>
          <w:b/>
          <w:iCs/>
        </w:rPr>
        <w:t>RS: Risks of heart, lung and stroke (due to Kidney problems) reduces.</w:t>
      </w:r>
    </w:p>
    <w:p w:rsidR="00E75400" w:rsidRDefault="00E75400" w:rsidP="003E3B8C">
      <w:pPr>
        <w:pStyle w:val="ListParagraph"/>
        <w:spacing w:after="0" w:line="480" w:lineRule="auto"/>
        <w:ind w:left="0"/>
        <w:jc w:val="both"/>
        <w:rPr>
          <w:rFonts w:cs="Arial"/>
          <w:b/>
          <w:iCs/>
        </w:rPr>
      </w:pPr>
      <w:r>
        <w:rPr>
          <w:rFonts w:cs="Arial"/>
          <w:b/>
          <w:iCs/>
        </w:rPr>
        <w:t>RS: It is safe to cycle and it done under supervision from a physiotherapist.  Everyone’s target is set considering their ability.</w:t>
      </w:r>
    </w:p>
    <w:p w:rsidR="00E75400" w:rsidRDefault="00E75400" w:rsidP="003E3B8C">
      <w:pPr>
        <w:pStyle w:val="ListParagraph"/>
        <w:spacing w:after="0" w:line="480" w:lineRule="auto"/>
        <w:ind w:left="0"/>
        <w:jc w:val="both"/>
        <w:rPr>
          <w:rFonts w:cs="Arial"/>
          <w:b/>
          <w:iCs/>
        </w:rPr>
      </w:pPr>
      <w:r>
        <w:rPr>
          <w:rFonts w:cs="Arial"/>
          <w:b/>
          <w:iCs/>
        </w:rPr>
        <w:t>RS: It motivates people themselves to do some exercise at home as well.</w:t>
      </w:r>
    </w:p>
    <w:p w:rsidR="00E75400" w:rsidRDefault="00E75400" w:rsidP="003E3B8C">
      <w:pPr>
        <w:pStyle w:val="ListParagraph"/>
        <w:spacing w:after="0" w:line="480" w:lineRule="auto"/>
        <w:ind w:left="0"/>
        <w:jc w:val="both"/>
        <w:rPr>
          <w:rFonts w:cs="Arial"/>
          <w:b/>
          <w:iCs/>
        </w:rPr>
      </w:pPr>
      <w:r>
        <w:rPr>
          <w:rFonts w:cs="Arial"/>
          <w:b/>
          <w:iCs/>
        </w:rPr>
        <w:t>RS: It is good for the people who are waiting for a transplant.</w:t>
      </w:r>
    </w:p>
    <w:p w:rsidR="00E75400" w:rsidRDefault="00E75400" w:rsidP="003E3B8C">
      <w:pPr>
        <w:pStyle w:val="ListParagraph"/>
        <w:spacing w:after="0" w:line="480" w:lineRule="auto"/>
        <w:ind w:left="0"/>
        <w:jc w:val="both"/>
        <w:rPr>
          <w:rFonts w:cs="Arial"/>
          <w:b/>
          <w:iCs/>
        </w:rPr>
      </w:pPr>
      <w:r>
        <w:rPr>
          <w:rFonts w:cs="Arial"/>
          <w:b/>
          <w:iCs/>
        </w:rPr>
        <w:t>RS: It improves anaemia.</w:t>
      </w:r>
    </w:p>
    <w:p w:rsidR="00E75400" w:rsidRDefault="00E75400" w:rsidP="003E3B8C">
      <w:pPr>
        <w:pStyle w:val="ListParagraph"/>
        <w:spacing w:after="0" w:line="480" w:lineRule="auto"/>
        <w:ind w:left="0"/>
        <w:jc w:val="both"/>
        <w:rPr>
          <w:rFonts w:cs="Arial"/>
          <w:b/>
          <w:iCs/>
        </w:rPr>
      </w:pPr>
      <w:r>
        <w:rPr>
          <w:rFonts w:cs="Arial"/>
          <w:b/>
          <w:iCs/>
        </w:rPr>
        <w:t>RS: It improves appetite for some people and they can eat better hence their nutrition intake improves.</w:t>
      </w:r>
    </w:p>
    <w:p w:rsidR="00E75400" w:rsidRDefault="00E75400" w:rsidP="003E3B8C">
      <w:pPr>
        <w:pStyle w:val="ListParagraph"/>
        <w:spacing w:after="0" w:line="480" w:lineRule="auto"/>
        <w:ind w:left="0"/>
        <w:jc w:val="both"/>
        <w:rPr>
          <w:rFonts w:cs="Arial"/>
          <w:b/>
          <w:iCs/>
        </w:rPr>
      </w:pPr>
      <w:r>
        <w:rPr>
          <w:rFonts w:cs="Arial"/>
          <w:b/>
          <w:iCs/>
        </w:rPr>
        <w:t>RS: Dialysis is more efficient without increasing dialysis duration time.</w:t>
      </w:r>
    </w:p>
    <w:p w:rsidR="00E75400" w:rsidRDefault="00E75400" w:rsidP="003E3B8C">
      <w:pPr>
        <w:pStyle w:val="ListParagraph"/>
        <w:spacing w:after="0" w:line="480" w:lineRule="auto"/>
        <w:ind w:left="0"/>
        <w:jc w:val="both"/>
        <w:rPr>
          <w:rFonts w:cs="Arial"/>
          <w:b/>
          <w:iCs/>
        </w:rPr>
      </w:pPr>
      <w:r>
        <w:rPr>
          <w:rFonts w:cs="Arial"/>
          <w:b/>
          <w:iCs/>
        </w:rPr>
        <w:t>RS: It improves the mood.</w:t>
      </w:r>
    </w:p>
    <w:p w:rsidR="00E75400" w:rsidRDefault="00E75400" w:rsidP="003E3B8C">
      <w:pPr>
        <w:pStyle w:val="ListParagraph"/>
        <w:spacing w:after="0" w:line="480" w:lineRule="auto"/>
        <w:ind w:left="0"/>
        <w:jc w:val="both"/>
        <w:rPr>
          <w:rFonts w:cs="Arial"/>
          <w:b/>
          <w:iCs/>
        </w:rPr>
      </w:pPr>
      <w:r>
        <w:rPr>
          <w:rFonts w:cs="Arial"/>
          <w:b/>
          <w:iCs/>
        </w:rPr>
        <w:t>RS: Because you doing something to improve your health so makes you feel you are in control.</w:t>
      </w:r>
    </w:p>
    <w:p w:rsidR="00E75400" w:rsidRDefault="00E75400" w:rsidP="003E3B8C">
      <w:pPr>
        <w:pStyle w:val="ListParagraph"/>
        <w:spacing w:after="0" w:line="480" w:lineRule="auto"/>
        <w:ind w:left="0"/>
        <w:jc w:val="both"/>
        <w:rPr>
          <w:rFonts w:cs="Arial"/>
          <w:b/>
          <w:iCs/>
        </w:rPr>
      </w:pPr>
      <w:r>
        <w:rPr>
          <w:rFonts w:cs="Arial"/>
          <w:b/>
          <w:iCs/>
        </w:rPr>
        <w:t>RS: There are other benefits as well such as you sleep better at night.</w:t>
      </w:r>
    </w:p>
    <w:p w:rsidR="00E75400" w:rsidRDefault="00E75400" w:rsidP="003E3B8C">
      <w:pPr>
        <w:pStyle w:val="ListParagraph"/>
        <w:spacing w:after="0" w:line="480" w:lineRule="auto"/>
        <w:ind w:left="0"/>
        <w:jc w:val="both"/>
        <w:rPr>
          <w:rFonts w:cs="Arial"/>
          <w:b/>
          <w:iCs/>
        </w:rPr>
      </w:pPr>
      <w:r>
        <w:rPr>
          <w:rFonts w:cs="Arial"/>
          <w:b/>
          <w:iCs/>
        </w:rPr>
        <w:t xml:space="preserve">RS: Your diabetes is better controlled, and your stamina to mobilise improves as well.  </w:t>
      </w:r>
    </w:p>
    <w:p w:rsidR="00E75400" w:rsidRDefault="00E75400" w:rsidP="003E3B8C">
      <w:pPr>
        <w:pStyle w:val="ListParagraph"/>
        <w:spacing w:after="0" w:line="480" w:lineRule="auto"/>
        <w:ind w:left="0"/>
        <w:jc w:val="both"/>
        <w:rPr>
          <w:rFonts w:cs="Arial"/>
          <w:b/>
          <w:iCs/>
        </w:rPr>
      </w:pPr>
      <w:r>
        <w:rPr>
          <w:rFonts w:cs="Arial"/>
          <w:b/>
          <w:iCs/>
        </w:rPr>
        <w:t xml:space="preserve">RS: It improves your mobility as your body becomes more flexible.  </w:t>
      </w:r>
    </w:p>
    <w:p w:rsidR="00E75400" w:rsidRDefault="00E75400" w:rsidP="003E3B8C">
      <w:pPr>
        <w:pStyle w:val="ListParagraph"/>
        <w:spacing w:after="0" w:line="480" w:lineRule="auto"/>
        <w:ind w:left="0"/>
        <w:jc w:val="both"/>
        <w:rPr>
          <w:rFonts w:cs="Arial"/>
          <w:b/>
          <w:iCs/>
        </w:rPr>
      </w:pPr>
      <w:r>
        <w:rPr>
          <w:rFonts w:cs="Arial"/>
          <w:b/>
          <w:iCs/>
        </w:rPr>
        <w:t xml:space="preserve">RS: It also improves you balance so less chance of a fall.  </w:t>
      </w:r>
    </w:p>
    <w:p w:rsidR="00E75400" w:rsidRDefault="00E75400" w:rsidP="003E3B8C">
      <w:pPr>
        <w:pStyle w:val="ListParagraph"/>
        <w:spacing w:after="0" w:line="480" w:lineRule="auto"/>
        <w:ind w:left="0"/>
        <w:jc w:val="both"/>
        <w:rPr>
          <w:rFonts w:cs="Arial"/>
          <w:b/>
          <w:iCs/>
        </w:rPr>
      </w:pPr>
      <w:r>
        <w:rPr>
          <w:rFonts w:cs="Arial"/>
          <w:b/>
          <w:iCs/>
        </w:rPr>
        <w:t>RS: Your body improves when you exercise while on dialysis compare to when you are on dialysis while laying on bed.</w:t>
      </w:r>
    </w:p>
    <w:p w:rsidR="00E75400" w:rsidRDefault="00E75400" w:rsidP="003E3B8C">
      <w:pPr>
        <w:pStyle w:val="ListParagraph"/>
        <w:spacing w:after="0" w:line="480" w:lineRule="auto"/>
        <w:ind w:left="0"/>
        <w:jc w:val="both"/>
        <w:rPr>
          <w:rFonts w:cs="Arial"/>
          <w:iCs/>
        </w:rPr>
      </w:pPr>
      <w:r>
        <w:rPr>
          <w:rFonts w:cs="Arial"/>
          <w:iCs/>
        </w:rPr>
        <w:t>P</w:t>
      </w:r>
      <w:r w:rsidRPr="007D199D">
        <w:rPr>
          <w:rFonts w:cs="Arial"/>
          <w:iCs/>
        </w:rPr>
        <w:t>: I can understand that.</w:t>
      </w:r>
    </w:p>
    <w:p w:rsidR="00E75400" w:rsidRPr="00DD5BAF" w:rsidRDefault="00E75400" w:rsidP="003E3B8C">
      <w:pPr>
        <w:pStyle w:val="ListParagraph"/>
        <w:spacing w:after="0" w:line="480" w:lineRule="auto"/>
        <w:ind w:left="0"/>
        <w:jc w:val="both"/>
        <w:rPr>
          <w:rFonts w:cs="Arial"/>
          <w:b/>
          <w:iCs/>
        </w:rPr>
      </w:pPr>
      <w:r w:rsidRPr="00DD5BAF">
        <w:rPr>
          <w:rFonts w:cs="Arial"/>
          <w:b/>
          <w:iCs/>
        </w:rPr>
        <w:t>RS: I have discussed so many benefits, now what do you think?</w:t>
      </w:r>
    </w:p>
    <w:p w:rsidR="00E75400" w:rsidRPr="00DD5BAF" w:rsidRDefault="00E75400" w:rsidP="003E3B8C">
      <w:pPr>
        <w:pStyle w:val="ListParagraph"/>
        <w:spacing w:after="0" w:line="480" w:lineRule="auto"/>
        <w:ind w:left="0"/>
        <w:jc w:val="both"/>
        <w:rPr>
          <w:rFonts w:cs="Arial"/>
          <w:iCs/>
        </w:rPr>
      </w:pPr>
      <w:r>
        <w:rPr>
          <w:rFonts w:cs="Arial"/>
          <w:iCs/>
        </w:rPr>
        <w:t>P</w:t>
      </w:r>
      <w:r w:rsidRPr="00DD5BAF">
        <w:rPr>
          <w:rFonts w:cs="Arial"/>
          <w:iCs/>
        </w:rPr>
        <w:t>: I cannot say much until I tried!</w:t>
      </w:r>
    </w:p>
    <w:p w:rsidR="00E75400" w:rsidRDefault="00E75400" w:rsidP="003E3B8C">
      <w:pPr>
        <w:pStyle w:val="ListParagraph"/>
        <w:spacing w:after="0" w:line="480" w:lineRule="auto"/>
        <w:ind w:left="0"/>
        <w:jc w:val="both"/>
        <w:rPr>
          <w:rFonts w:cs="Arial"/>
          <w:b/>
          <w:iCs/>
        </w:rPr>
      </w:pPr>
      <w:r>
        <w:rPr>
          <w:rFonts w:cs="Arial"/>
          <w:b/>
          <w:iCs/>
        </w:rPr>
        <w:t>RS: Y</w:t>
      </w:r>
      <w:r w:rsidRPr="00DD5BAF">
        <w:rPr>
          <w:rFonts w:cs="Arial"/>
          <w:b/>
          <w:iCs/>
        </w:rPr>
        <w:t>es.</w:t>
      </w:r>
    </w:p>
    <w:p w:rsidR="00E75400" w:rsidRDefault="00E75400" w:rsidP="003E3B8C">
      <w:pPr>
        <w:pStyle w:val="ListParagraph"/>
        <w:spacing w:after="0" w:line="480" w:lineRule="auto"/>
        <w:ind w:left="0"/>
        <w:jc w:val="both"/>
        <w:rPr>
          <w:rFonts w:cs="Arial"/>
          <w:b/>
          <w:iCs/>
        </w:rPr>
      </w:pPr>
      <w:r>
        <w:rPr>
          <w:rFonts w:cs="Arial"/>
          <w:b/>
          <w:iCs/>
        </w:rPr>
        <w:t>RS: Do you think you have enough reasons to give it a try to cycling after listening to these benefits?</w:t>
      </w:r>
    </w:p>
    <w:p w:rsidR="00E75400" w:rsidRPr="00DD5BAF" w:rsidRDefault="00E75400" w:rsidP="003E3B8C">
      <w:pPr>
        <w:pStyle w:val="ListParagraph"/>
        <w:spacing w:after="0" w:line="480" w:lineRule="auto"/>
        <w:ind w:left="0"/>
        <w:jc w:val="both"/>
        <w:rPr>
          <w:rFonts w:cs="Arial"/>
          <w:iCs/>
        </w:rPr>
      </w:pPr>
      <w:r>
        <w:rPr>
          <w:rFonts w:cs="Arial"/>
          <w:iCs/>
        </w:rPr>
        <w:t>P</w:t>
      </w:r>
      <w:r w:rsidRPr="00DD5BAF">
        <w:rPr>
          <w:rFonts w:cs="Arial"/>
          <w:iCs/>
        </w:rPr>
        <w:t>: Are all the</w:t>
      </w:r>
      <w:r>
        <w:rPr>
          <w:rFonts w:cs="Arial"/>
          <w:iCs/>
        </w:rPr>
        <w:t>y</w:t>
      </w:r>
      <w:r w:rsidRPr="00DD5BAF">
        <w:rPr>
          <w:rFonts w:cs="Arial"/>
          <w:iCs/>
        </w:rPr>
        <w:t xml:space="preserve"> have been proved?</w:t>
      </w:r>
    </w:p>
    <w:p w:rsidR="00E75400" w:rsidRDefault="00E75400" w:rsidP="003E3B8C">
      <w:pPr>
        <w:pStyle w:val="ListParagraph"/>
        <w:spacing w:after="0" w:line="480" w:lineRule="auto"/>
        <w:ind w:left="0"/>
        <w:jc w:val="both"/>
        <w:rPr>
          <w:rFonts w:cs="Arial"/>
          <w:b/>
          <w:iCs/>
        </w:rPr>
      </w:pPr>
      <w:r>
        <w:rPr>
          <w:rFonts w:cs="Arial"/>
          <w:b/>
          <w:iCs/>
        </w:rPr>
        <w:t>RS to AS: Are all these have been proved?</w:t>
      </w:r>
    </w:p>
    <w:p w:rsidR="00E75400" w:rsidRDefault="00E75400" w:rsidP="003E3B8C">
      <w:pPr>
        <w:pStyle w:val="ListParagraph"/>
        <w:spacing w:after="0" w:line="480" w:lineRule="auto"/>
        <w:ind w:left="0"/>
        <w:jc w:val="both"/>
        <w:rPr>
          <w:rFonts w:cs="Arial"/>
          <w:b/>
          <w:iCs/>
        </w:rPr>
      </w:pPr>
      <w:r>
        <w:rPr>
          <w:rFonts w:cs="Arial"/>
          <w:b/>
          <w:iCs/>
        </w:rPr>
        <w:t>AS: Yeah, either I have seen them or they published as a research.  So it is a mixture.</w:t>
      </w:r>
    </w:p>
    <w:p w:rsidR="00E75400" w:rsidRDefault="00E75400" w:rsidP="003E3B8C">
      <w:pPr>
        <w:pStyle w:val="ListParagraph"/>
        <w:spacing w:after="0" w:line="480" w:lineRule="auto"/>
        <w:ind w:left="0"/>
        <w:jc w:val="both"/>
        <w:rPr>
          <w:rFonts w:cs="Arial"/>
          <w:iCs/>
        </w:rPr>
      </w:pPr>
      <w:r>
        <w:rPr>
          <w:rFonts w:cs="Arial"/>
          <w:iCs/>
        </w:rPr>
        <w:t>P</w:t>
      </w:r>
      <w:r w:rsidRPr="00BD173C">
        <w:rPr>
          <w:rFonts w:cs="Arial"/>
          <w:iCs/>
        </w:rPr>
        <w:t>: How</w:t>
      </w:r>
      <w:r>
        <w:rPr>
          <w:rFonts w:cs="Arial"/>
          <w:iCs/>
        </w:rPr>
        <w:t xml:space="preserve"> long they these thing been going on?</w:t>
      </w:r>
    </w:p>
    <w:p w:rsidR="00E75400" w:rsidRDefault="00E75400" w:rsidP="003E3B8C">
      <w:pPr>
        <w:pStyle w:val="ListParagraph"/>
        <w:spacing w:after="0" w:line="480" w:lineRule="auto"/>
        <w:ind w:left="0"/>
        <w:jc w:val="both"/>
        <w:rPr>
          <w:rFonts w:cs="Arial"/>
          <w:b/>
          <w:iCs/>
        </w:rPr>
      </w:pPr>
      <w:r>
        <w:rPr>
          <w:rFonts w:cs="Arial"/>
          <w:b/>
          <w:iCs/>
        </w:rPr>
        <w:t>AS: In [city name] it is only for</w:t>
      </w:r>
      <w:r w:rsidRPr="00BD173C">
        <w:rPr>
          <w:rFonts w:cs="Arial"/>
          <w:b/>
          <w:iCs/>
        </w:rPr>
        <w:t xml:space="preserve"> a year but in some of the places like Germany, about 10 years.  And its most patients are doing as well.  We are beginners</w:t>
      </w:r>
      <w:r>
        <w:rPr>
          <w:rFonts w:cs="Arial"/>
          <w:b/>
          <w:iCs/>
        </w:rPr>
        <w:t xml:space="preserve"> but not in Germany.  Some places in America it’s not a beginning, it’s been on-going for quite a while.  There has been quite a lot of research and we need to do more research.  Some of the things we have seen in [HD unit name] ourselves so we added that to the list as well so…</w:t>
      </w:r>
    </w:p>
    <w:p w:rsidR="00E75400" w:rsidRDefault="00E75400" w:rsidP="003E3B8C">
      <w:pPr>
        <w:pStyle w:val="ListParagraph"/>
        <w:spacing w:after="0" w:line="480" w:lineRule="auto"/>
        <w:ind w:left="0"/>
        <w:jc w:val="both"/>
        <w:rPr>
          <w:rFonts w:cs="Arial"/>
          <w:iCs/>
        </w:rPr>
      </w:pPr>
      <w:r>
        <w:rPr>
          <w:rFonts w:cs="Arial"/>
          <w:iCs/>
        </w:rPr>
        <w:t>P: How</w:t>
      </w:r>
      <w:r w:rsidRPr="00674ED0">
        <w:rPr>
          <w:rFonts w:cs="Arial"/>
          <w:iCs/>
        </w:rPr>
        <w:t xml:space="preserve">, is it every time I go for Dialysis and I </w:t>
      </w:r>
      <w:r>
        <w:rPr>
          <w:rFonts w:cs="Arial"/>
          <w:iCs/>
        </w:rPr>
        <w:t xml:space="preserve">exercise it or … how long?  </w:t>
      </w:r>
    </w:p>
    <w:p w:rsidR="00E75400" w:rsidRPr="00674ED0" w:rsidRDefault="00E75400" w:rsidP="003E3B8C">
      <w:pPr>
        <w:pStyle w:val="ListParagraph"/>
        <w:spacing w:after="0" w:line="480" w:lineRule="auto"/>
        <w:ind w:left="0"/>
        <w:jc w:val="both"/>
        <w:rPr>
          <w:rFonts w:cs="Arial"/>
          <w:b/>
          <w:iCs/>
        </w:rPr>
      </w:pPr>
      <w:r w:rsidRPr="00674ED0">
        <w:rPr>
          <w:rFonts w:cs="Arial"/>
          <w:b/>
          <w:iCs/>
        </w:rPr>
        <w:t>AS: How long?</w:t>
      </w:r>
    </w:p>
    <w:p w:rsidR="00E75400" w:rsidRDefault="00E75400" w:rsidP="003E3B8C">
      <w:pPr>
        <w:pStyle w:val="ListParagraph"/>
        <w:spacing w:after="0" w:line="480" w:lineRule="auto"/>
        <w:ind w:left="0"/>
        <w:jc w:val="both"/>
        <w:rPr>
          <w:rFonts w:cs="Arial"/>
          <w:iCs/>
        </w:rPr>
      </w:pPr>
      <w:r>
        <w:rPr>
          <w:rFonts w:cs="Arial"/>
          <w:iCs/>
        </w:rPr>
        <w:t>P: Is it dependant on my ability or every time I go on Dialysis your people tell me to do it for 4 hours all the time!  I cannot you know …(hard to understand the words)</w:t>
      </w:r>
    </w:p>
    <w:p w:rsidR="00E75400" w:rsidRDefault="00E75400" w:rsidP="003E3B8C">
      <w:pPr>
        <w:pStyle w:val="ListParagraph"/>
        <w:spacing w:after="0" w:line="480" w:lineRule="auto"/>
        <w:ind w:left="0"/>
        <w:jc w:val="both"/>
        <w:rPr>
          <w:rFonts w:cs="Arial"/>
          <w:b/>
          <w:iCs/>
        </w:rPr>
      </w:pPr>
      <w:r w:rsidRPr="00674ED0">
        <w:rPr>
          <w:rFonts w:cs="Arial"/>
          <w:b/>
          <w:iCs/>
        </w:rPr>
        <w:t>AS: Most people do</w:t>
      </w:r>
      <w:r>
        <w:rPr>
          <w:rFonts w:cs="Arial"/>
          <w:b/>
          <w:iCs/>
        </w:rPr>
        <w:t xml:space="preserve"> it; they start very short 5-10 minutes and up to half an hour.  That is enough; you do not need to do more than that.  Some people want to do more but half an hour is a good time to aim for.  Yes if possible; 3 times a week is good.  It all depends on the staff, whether they got the time </w:t>
      </w:r>
    </w:p>
    <w:p w:rsidR="00E75400" w:rsidRPr="00694373" w:rsidRDefault="00E75400" w:rsidP="003E3B8C">
      <w:pPr>
        <w:pStyle w:val="ListParagraph"/>
        <w:spacing w:after="0" w:line="480" w:lineRule="auto"/>
        <w:ind w:left="0"/>
        <w:jc w:val="both"/>
        <w:rPr>
          <w:rFonts w:cs="Arial"/>
          <w:iCs/>
        </w:rPr>
      </w:pPr>
      <w:r>
        <w:rPr>
          <w:rFonts w:cs="Arial"/>
          <w:iCs/>
        </w:rPr>
        <w:t>P</w:t>
      </w:r>
      <w:r w:rsidRPr="00694373">
        <w:rPr>
          <w:rFonts w:cs="Arial"/>
          <w:iCs/>
        </w:rPr>
        <w:t>: Room…</w:t>
      </w:r>
    </w:p>
    <w:p w:rsidR="00E75400" w:rsidRDefault="00E75400" w:rsidP="003E3B8C">
      <w:pPr>
        <w:pStyle w:val="ListParagraph"/>
        <w:spacing w:after="0" w:line="480" w:lineRule="auto"/>
        <w:ind w:left="0"/>
        <w:jc w:val="both"/>
        <w:rPr>
          <w:rFonts w:cs="Arial"/>
          <w:b/>
          <w:iCs/>
        </w:rPr>
      </w:pPr>
      <w:r>
        <w:rPr>
          <w:rFonts w:cs="Arial"/>
          <w:b/>
          <w:iCs/>
        </w:rPr>
        <w:t>AS: How many bikes</w:t>
      </w:r>
    </w:p>
    <w:p w:rsidR="00E75400" w:rsidRPr="00694373" w:rsidRDefault="00E75400" w:rsidP="003E3B8C">
      <w:pPr>
        <w:pStyle w:val="ListParagraph"/>
        <w:spacing w:after="0" w:line="480" w:lineRule="auto"/>
        <w:ind w:left="0"/>
        <w:jc w:val="both"/>
        <w:rPr>
          <w:rFonts w:cs="Arial"/>
          <w:iCs/>
        </w:rPr>
      </w:pPr>
      <w:r>
        <w:rPr>
          <w:rFonts w:cs="Arial"/>
          <w:iCs/>
        </w:rPr>
        <w:t>P</w:t>
      </w:r>
      <w:r w:rsidRPr="00694373">
        <w:rPr>
          <w:rFonts w:cs="Arial"/>
          <w:iCs/>
        </w:rPr>
        <w:t>: Bikes!</w:t>
      </w:r>
    </w:p>
    <w:p w:rsidR="00E75400" w:rsidRPr="00BB331A" w:rsidRDefault="00E75400" w:rsidP="003E3B8C">
      <w:pPr>
        <w:pStyle w:val="ListParagraph"/>
        <w:spacing w:after="0" w:line="480" w:lineRule="auto"/>
        <w:ind w:left="0"/>
        <w:jc w:val="both"/>
        <w:rPr>
          <w:rFonts w:cs="Arial"/>
          <w:b/>
          <w:iCs/>
        </w:rPr>
      </w:pPr>
      <w:r w:rsidRPr="00BB331A">
        <w:rPr>
          <w:rFonts w:cs="Arial"/>
          <w:b/>
          <w:iCs/>
        </w:rPr>
        <w:t>AS: Yes the bikes and space…</w:t>
      </w:r>
    </w:p>
    <w:p w:rsidR="00E75400" w:rsidRDefault="00E75400" w:rsidP="003E3B8C">
      <w:pPr>
        <w:pStyle w:val="ListParagraph"/>
        <w:spacing w:after="0" w:line="480" w:lineRule="auto"/>
        <w:ind w:left="0"/>
        <w:jc w:val="both"/>
        <w:rPr>
          <w:rFonts w:cs="Arial"/>
          <w:iCs/>
        </w:rPr>
      </w:pPr>
      <w:r>
        <w:rPr>
          <w:rFonts w:cs="Arial"/>
          <w:iCs/>
        </w:rPr>
        <w:t>P</w:t>
      </w:r>
      <w:r w:rsidRPr="00BB331A">
        <w:rPr>
          <w:rFonts w:cs="Arial"/>
          <w:iCs/>
        </w:rPr>
        <w:t>: Because I know at the moment they are struggling to put on and off!  Yesterday they took me on Ambulance</w:t>
      </w:r>
      <w:r>
        <w:rPr>
          <w:rFonts w:cs="Arial"/>
          <w:iCs/>
        </w:rPr>
        <w:t xml:space="preserve"> about </w:t>
      </w:r>
      <w:r w:rsidRPr="00BB331A">
        <w:rPr>
          <w:rFonts w:cs="Arial"/>
          <w:iCs/>
        </w:rPr>
        <w:t xml:space="preserve">11 am and they </w:t>
      </w:r>
      <w:r>
        <w:rPr>
          <w:rFonts w:cs="Arial"/>
          <w:iCs/>
        </w:rPr>
        <w:t xml:space="preserve">had not </w:t>
      </w:r>
      <w:r w:rsidRPr="00BB331A">
        <w:rPr>
          <w:rFonts w:cs="Arial"/>
          <w:iCs/>
        </w:rPr>
        <w:t xml:space="preserve">put me on </w:t>
      </w:r>
      <w:r>
        <w:rPr>
          <w:rFonts w:cs="Arial"/>
          <w:iCs/>
        </w:rPr>
        <w:t xml:space="preserve">until </w:t>
      </w:r>
      <w:r w:rsidRPr="00BB331A">
        <w:rPr>
          <w:rFonts w:cs="Arial"/>
          <w:iCs/>
        </w:rPr>
        <w:t>12.15pm.  Lot of time</w:t>
      </w:r>
      <w:r>
        <w:rPr>
          <w:rFonts w:cs="Arial"/>
          <w:iCs/>
        </w:rPr>
        <w:t xml:space="preserve"> 1 hour or 2 hour or so… I am not criticising the staff, but the staff is there but the bed is not free or some people their blood does not stop so they got to stay on the bed longer so, it won’t work.  Machine is no ready etc.  There are lot of things.</w:t>
      </w:r>
    </w:p>
    <w:p w:rsidR="00E75400" w:rsidRDefault="00E75400" w:rsidP="003E3B8C">
      <w:pPr>
        <w:pStyle w:val="ListParagraph"/>
        <w:spacing w:after="0" w:line="480" w:lineRule="auto"/>
        <w:ind w:left="0"/>
        <w:jc w:val="both"/>
        <w:rPr>
          <w:rFonts w:cs="Arial"/>
          <w:b/>
          <w:iCs/>
        </w:rPr>
      </w:pPr>
      <w:r w:rsidRPr="00755E2A">
        <w:rPr>
          <w:rFonts w:cs="Arial"/>
          <w:b/>
          <w:iCs/>
        </w:rPr>
        <w:t xml:space="preserve">AS: Would it </w:t>
      </w:r>
      <w:r>
        <w:rPr>
          <w:rFonts w:cs="Arial"/>
          <w:b/>
          <w:iCs/>
        </w:rPr>
        <w:t>worry you that if the staff had to do exercise as well, that would take them away from the other things?</w:t>
      </w:r>
    </w:p>
    <w:p w:rsidR="00E75400" w:rsidRDefault="00E75400" w:rsidP="003E3B8C">
      <w:pPr>
        <w:pStyle w:val="ListParagraph"/>
        <w:spacing w:after="0" w:line="480" w:lineRule="auto"/>
        <w:ind w:left="0"/>
        <w:jc w:val="both"/>
        <w:rPr>
          <w:rFonts w:cs="Arial"/>
          <w:iCs/>
        </w:rPr>
      </w:pPr>
      <w:r>
        <w:rPr>
          <w:rFonts w:cs="Arial"/>
          <w:iCs/>
        </w:rPr>
        <w:t>P</w:t>
      </w:r>
      <w:r w:rsidRPr="00755E2A">
        <w:rPr>
          <w:rFonts w:cs="Arial"/>
          <w:iCs/>
        </w:rPr>
        <w:t xml:space="preserve">: </w:t>
      </w:r>
      <w:r>
        <w:rPr>
          <w:rFonts w:cs="Arial"/>
          <w:iCs/>
        </w:rPr>
        <w:t>Yeah i</w:t>
      </w:r>
      <w:r w:rsidRPr="00755E2A">
        <w:rPr>
          <w:rFonts w:cs="Arial"/>
          <w:iCs/>
        </w:rPr>
        <w:t>t would, definitely.</w:t>
      </w:r>
      <w:r>
        <w:rPr>
          <w:rFonts w:cs="Arial"/>
          <w:iCs/>
        </w:rPr>
        <w:t xml:space="preserve">  At the moment they are loaded with lot of things.  I do not say how they work on it but when they put me on or take me off I can see.  They put me in one room, and in that one room every time there is only 1 nurse and 5 beds!</w:t>
      </w:r>
    </w:p>
    <w:p w:rsidR="00E75400" w:rsidRPr="00755E2A" w:rsidRDefault="00E75400" w:rsidP="003E3B8C">
      <w:pPr>
        <w:pStyle w:val="ListParagraph"/>
        <w:spacing w:after="0" w:line="480" w:lineRule="auto"/>
        <w:ind w:left="0"/>
        <w:jc w:val="both"/>
        <w:rPr>
          <w:rFonts w:cs="Arial"/>
          <w:b/>
          <w:iCs/>
        </w:rPr>
      </w:pPr>
      <w:r w:rsidRPr="00755E2A">
        <w:rPr>
          <w:rFonts w:cs="Arial"/>
          <w:b/>
          <w:iCs/>
        </w:rPr>
        <w:t>AS: It is too much.</w:t>
      </w:r>
    </w:p>
    <w:p w:rsidR="00E75400" w:rsidRDefault="00E75400" w:rsidP="003E3B8C">
      <w:pPr>
        <w:pStyle w:val="ListParagraph"/>
        <w:spacing w:after="0" w:line="480" w:lineRule="auto"/>
        <w:ind w:left="0"/>
        <w:jc w:val="both"/>
        <w:rPr>
          <w:rFonts w:cs="Arial"/>
          <w:iCs/>
        </w:rPr>
      </w:pPr>
      <w:r>
        <w:rPr>
          <w:rFonts w:cs="Arial"/>
          <w:iCs/>
        </w:rPr>
        <w:t>P: yeah. I often asked why she is on her own and they say that’s the way it works! And sometimes at 4 or 4.30 pm there are 3 or 4 nurses there!  I am not criticising the staff but the way they are they are…</w:t>
      </w:r>
    </w:p>
    <w:p w:rsidR="00E75400" w:rsidRPr="00DD2978" w:rsidRDefault="00E75400" w:rsidP="003E3B8C">
      <w:pPr>
        <w:pStyle w:val="ListParagraph"/>
        <w:spacing w:after="0" w:line="480" w:lineRule="auto"/>
        <w:ind w:left="0"/>
        <w:jc w:val="both"/>
        <w:rPr>
          <w:rFonts w:cs="Arial"/>
          <w:b/>
          <w:iCs/>
        </w:rPr>
      </w:pPr>
      <w:r>
        <w:rPr>
          <w:rFonts w:cs="Arial"/>
          <w:b/>
          <w:iCs/>
        </w:rPr>
        <w:t>AS: Organised</w:t>
      </w:r>
    </w:p>
    <w:p w:rsidR="00E75400" w:rsidRDefault="00E75400" w:rsidP="003E3B8C">
      <w:pPr>
        <w:pStyle w:val="ListParagraph"/>
        <w:spacing w:after="0" w:line="480" w:lineRule="auto"/>
        <w:ind w:left="0"/>
        <w:jc w:val="both"/>
        <w:rPr>
          <w:rFonts w:cs="Arial"/>
          <w:iCs/>
        </w:rPr>
      </w:pPr>
      <w:r>
        <w:rPr>
          <w:rFonts w:cs="Arial"/>
          <w:iCs/>
        </w:rPr>
        <w:t xml:space="preserve">P:  the way they organising, it is horrible in a way.  </w:t>
      </w:r>
    </w:p>
    <w:p w:rsidR="00E75400" w:rsidRPr="00DD2978" w:rsidRDefault="00E75400" w:rsidP="003E3B8C">
      <w:pPr>
        <w:pStyle w:val="ListParagraph"/>
        <w:spacing w:after="0" w:line="480" w:lineRule="auto"/>
        <w:ind w:left="0"/>
        <w:jc w:val="both"/>
        <w:rPr>
          <w:rFonts w:cs="Arial"/>
          <w:b/>
          <w:iCs/>
        </w:rPr>
      </w:pPr>
      <w:r w:rsidRPr="00DD2978">
        <w:rPr>
          <w:rFonts w:cs="Arial"/>
          <w:b/>
          <w:iCs/>
        </w:rPr>
        <w:t>AS: So do you think</w:t>
      </w:r>
      <w:r>
        <w:rPr>
          <w:rFonts w:cs="Arial"/>
          <w:b/>
          <w:iCs/>
        </w:rPr>
        <w:t xml:space="preserve"> it would be better</w:t>
      </w:r>
      <w:r w:rsidRPr="00DD2978">
        <w:rPr>
          <w:rFonts w:cs="Arial"/>
          <w:b/>
          <w:iCs/>
        </w:rPr>
        <w:t>…</w:t>
      </w:r>
    </w:p>
    <w:p w:rsidR="00E75400" w:rsidRPr="00DD2978" w:rsidRDefault="00E75400" w:rsidP="003E3B8C">
      <w:pPr>
        <w:pStyle w:val="ListParagraph"/>
        <w:spacing w:after="0" w:line="480" w:lineRule="auto"/>
        <w:ind w:left="0"/>
        <w:jc w:val="both"/>
        <w:rPr>
          <w:rFonts w:cs="Arial"/>
          <w:b/>
          <w:iCs/>
        </w:rPr>
      </w:pPr>
      <w:r w:rsidRPr="00DD2978">
        <w:rPr>
          <w:rFonts w:cs="Arial"/>
          <w:b/>
          <w:iCs/>
        </w:rPr>
        <w:t xml:space="preserve">AS to RS: Sorry </w:t>
      </w:r>
      <w:r>
        <w:rPr>
          <w:rFonts w:cs="Arial"/>
          <w:b/>
          <w:iCs/>
        </w:rPr>
        <w:t>…</w:t>
      </w:r>
    </w:p>
    <w:p w:rsidR="00E75400" w:rsidRDefault="00E75400" w:rsidP="003E3B8C">
      <w:pPr>
        <w:pStyle w:val="ListParagraph"/>
        <w:spacing w:after="0" w:line="480" w:lineRule="auto"/>
        <w:ind w:left="0"/>
        <w:jc w:val="both"/>
        <w:rPr>
          <w:rFonts w:cs="Arial"/>
          <w:b/>
          <w:iCs/>
        </w:rPr>
      </w:pPr>
      <w:r w:rsidRPr="00DD2978">
        <w:rPr>
          <w:rFonts w:cs="Arial"/>
          <w:b/>
          <w:iCs/>
        </w:rPr>
        <w:t>RS: It’s OK.</w:t>
      </w:r>
    </w:p>
    <w:p w:rsidR="00E75400" w:rsidRPr="00DD2978" w:rsidRDefault="00E75400" w:rsidP="003E3B8C">
      <w:pPr>
        <w:pStyle w:val="ListParagraph"/>
        <w:spacing w:after="0" w:line="480" w:lineRule="auto"/>
        <w:ind w:left="0"/>
        <w:jc w:val="both"/>
        <w:rPr>
          <w:rFonts w:cs="Arial"/>
          <w:iCs/>
        </w:rPr>
      </w:pPr>
      <w:r>
        <w:rPr>
          <w:rFonts w:cs="Arial"/>
          <w:iCs/>
        </w:rPr>
        <w:t>P</w:t>
      </w:r>
      <w:r w:rsidRPr="00DD2978">
        <w:rPr>
          <w:rFonts w:cs="Arial"/>
          <w:iCs/>
        </w:rPr>
        <w:t>: I know it is not your department but…</w:t>
      </w:r>
    </w:p>
    <w:p w:rsidR="00E75400" w:rsidRDefault="00E75400" w:rsidP="003E3B8C">
      <w:pPr>
        <w:pStyle w:val="ListParagraph"/>
        <w:tabs>
          <w:tab w:val="right" w:pos="9746"/>
        </w:tabs>
        <w:spacing w:after="0" w:line="480" w:lineRule="auto"/>
        <w:ind w:left="0"/>
        <w:jc w:val="both"/>
        <w:rPr>
          <w:rFonts w:cs="Arial"/>
          <w:b/>
          <w:iCs/>
        </w:rPr>
      </w:pPr>
      <w:r>
        <w:rPr>
          <w:rFonts w:cs="Arial"/>
          <w:b/>
          <w:iCs/>
        </w:rPr>
        <w:t>AS: Do you think it would be better to have someone whose job it is just to do the exercise bikes?</w:t>
      </w:r>
      <w:r>
        <w:rPr>
          <w:rFonts w:cs="Arial"/>
          <w:b/>
          <w:iCs/>
        </w:rPr>
        <w:tab/>
      </w:r>
    </w:p>
    <w:p w:rsidR="00E75400" w:rsidRDefault="00E75400" w:rsidP="003E3B8C">
      <w:pPr>
        <w:pStyle w:val="ListParagraph"/>
        <w:spacing w:after="0" w:line="480" w:lineRule="auto"/>
        <w:ind w:left="0"/>
        <w:jc w:val="both"/>
        <w:rPr>
          <w:rFonts w:cs="Arial"/>
          <w:iCs/>
        </w:rPr>
      </w:pPr>
      <w:r>
        <w:rPr>
          <w:rFonts w:cs="Arial"/>
          <w:iCs/>
        </w:rPr>
        <w:t>P</w:t>
      </w:r>
      <w:r w:rsidRPr="00DD2978">
        <w:rPr>
          <w:rFonts w:cs="Arial"/>
          <w:iCs/>
        </w:rPr>
        <w:t xml:space="preserve">: </w:t>
      </w:r>
      <w:r>
        <w:rPr>
          <w:rFonts w:cs="Arial"/>
          <w:iCs/>
        </w:rPr>
        <w:t xml:space="preserve">That’s it.  </w:t>
      </w:r>
      <w:r w:rsidRPr="00DD2978">
        <w:rPr>
          <w:rFonts w:cs="Arial"/>
          <w:iCs/>
        </w:rPr>
        <w:t>Yes just to do the bikes</w:t>
      </w:r>
      <w:r>
        <w:rPr>
          <w:rFonts w:cs="Arial"/>
          <w:iCs/>
        </w:rPr>
        <w:t>.  If they going to put the bike to my bed, my bed should be ready before I should go and other things should be there.  What good is it to bring the bike after I get there and all that takes the time.</w:t>
      </w:r>
    </w:p>
    <w:p w:rsidR="00E75400" w:rsidRDefault="00E75400" w:rsidP="003E3B8C">
      <w:pPr>
        <w:pStyle w:val="ListParagraph"/>
        <w:spacing w:after="0" w:line="480" w:lineRule="auto"/>
        <w:ind w:left="0"/>
        <w:jc w:val="both"/>
        <w:rPr>
          <w:rFonts w:cs="Arial"/>
          <w:b/>
          <w:iCs/>
        </w:rPr>
      </w:pPr>
      <w:r w:rsidRPr="00066D3D">
        <w:rPr>
          <w:rFonts w:cs="Arial"/>
          <w:b/>
          <w:iCs/>
        </w:rPr>
        <w:t xml:space="preserve">AS: So you </w:t>
      </w:r>
      <w:r>
        <w:rPr>
          <w:rFonts w:cs="Arial"/>
          <w:b/>
          <w:iCs/>
        </w:rPr>
        <w:t>think it is good to have someone whose job it is just to do the exercise and he or she is extra?</w:t>
      </w:r>
    </w:p>
    <w:p w:rsidR="00E75400" w:rsidRPr="00066D3D" w:rsidRDefault="00E75400" w:rsidP="003E3B8C">
      <w:pPr>
        <w:pStyle w:val="ListParagraph"/>
        <w:spacing w:after="0" w:line="480" w:lineRule="auto"/>
        <w:ind w:left="0"/>
        <w:jc w:val="both"/>
        <w:rPr>
          <w:rFonts w:cs="Arial"/>
          <w:iCs/>
        </w:rPr>
      </w:pPr>
      <w:r>
        <w:rPr>
          <w:rFonts w:cs="Arial"/>
          <w:iCs/>
        </w:rPr>
        <w:t>P</w:t>
      </w:r>
      <w:r w:rsidRPr="00066D3D">
        <w:rPr>
          <w:rFonts w:cs="Arial"/>
          <w:iCs/>
        </w:rPr>
        <w:t>: Yeah.</w:t>
      </w:r>
      <w:r>
        <w:rPr>
          <w:rFonts w:cs="Arial"/>
          <w:iCs/>
        </w:rPr>
        <w:t xml:space="preserve"> I think that is the only way it should be done.  You do not need to put pressure on the staff.</w:t>
      </w:r>
      <w:r w:rsidRPr="00066D3D">
        <w:rPr>
          <w:rFonts w:cs="Arial"/>
          <w:iCs/>
        </w:rPr>
        <w:tab/>
      </w:r>
    </w:p>
    <w:p w:rsidR="00E75400" w:rsidRDefault="00E75400" w:rsidP="003E3B8C">
      <w:pPr>
        <w:pStyle w:val="ListParagraph"/>
        <w:spacing w:after="0" w:line="480" w:lineRule="auto"/>
        <w:ind w:left="0"/>
        <w:jc w:val="both"/>
        <w:rPr>
          <w:rFonts w:cs="Arial"/>
          <w:b/>
          <w:iCs/>
        </w:rPr>
      </w:pPr>
      <w:r w:rsidRPr="00066D3D">
        <w:rPr>
          <w:rFonts w:cs="Arial"/>
          <w:b/>
          <w:iCs/>
        </w:rPr>
        <w:t xml:space="preserve">AS: Thank you.  It is very very good point.  </w:t>
      </w:r>
      <w:r>
        <w:rPr>
          <w:rFonts w:cs="Arial"/>
          <w:b/>
          <w:iCs/>
        </w:rPr>
        <w:t xml:space="preserve">That is the kind of thing we want to find out.  </w:t>
      </w:r>
      <w:r w:rsidRPr="00066D3D">
        <w:rPr>
          <w:rFonts w:cs="Arial"/>
          <w:b/>
          <w:iCs/>
        </w:rPr>
        <w:t>We want to do this properly.</w:t>
      </w:r>
    </w:p>
    <w:p w:rsidR="00E75400" w:rsidRPr="00066D3D" w:rsidRDefault="00E75400" w:rsidP="003E3B8C">
      <w:pPr>
        <w:pStyle w:val="ListParagraph"/>
        <w:spacing w:after="0" w:line="480" w:lineRule="auto"/>
        <w:ind w:left="0"/>
        <w:jc w:val="both"/>
        <w:rPr>
          <w:rFonts w:cs="Arial"/>
          <w:iCs/>
        </w:rPr>
      </w:pPr>
      <w:r>
        <w:rPr>
          <w:rFonts w:cs="Arial"/>
          <w:iCs/>
        </w:rPr>
        <w:t>P</w:t>
      </w:r>
      <w:r w:rsidRPr="00066D3D">
        <w:rPr>
          <w:rFonts w:cs="Arial"/>
          <w:iCs/>
        </w:rPr>
        <w:t>:</w:t>
      </w:r>
      <w:r>
        <w:rPr>
          <w:rFonts w:cs="Arial"/>
          <w:iCs/>
        </w:rPr>
        <w:t xml:space="preserve"> Yeah I know. I do</w:t>
      </w:r>
      <w:r w:rsidRPr="00066D3D">
        <w:rPr>
          <w:rFonts w:cs="Arial"/>
          <w:iCs/>
        </w:rPr>
        <w:t xml:space="preserve"> not s</w:t>
      </w:r>
      <w:r>
        <w:rPr>
          <w:rFonts w:cs="Arial"/>
          <w:iCs/>
        </w:rPr>
        <w:t>uggest</w:t>
      </w:r>
      <w:r w:rsidRPr="00066D3D">
        <w:rPr>
          <w:rFonts w:cs="Arial"/>
          <w:iCs/>
        </w:rPr>
        <w:t xml:space="preserve"> you should do this for me but I think that is the way it should be.</w:t>
      </w:r>
    </w:p>
    <w:p w:rsidR="00E75400" w:rsidRDefault="00E75400" w:rsidP="003E3B8C">
      <w:pPr>
        <w:pStyle w:val="ListParagraph"/>
        <w:spacing w:after="0" w:line="480" w:lineRule="auto"/>
        <w:ind w:left="0"/>
        <w:jc w:val="both"/>
        <w:rPr>
          <w:rFonts w:cs="Arial"/>
          <w:b/>
          <w:iCs/>
        </w:rPr>
      </w:pPr>
      <w:r>
        <w:rPr>
          <w:rFonts w:cs="Arial"/>
          <w:b/>
          <w:iCs/>
        </w:rPr>
        <w:t>AS: We want to find out from the experts which is you not me!  The way to do it!  This kind of things help.</w:t>
      </w:r>
    </w:p>
    <w:p w:rsidR="00E75400" w:rsidRDefault="00E75400" w:rsidP="003E3B8C">
      <w:pPr>
        <w:pStyle w:val="ListParagraph"/>
        <w:spacing w:after="0" w:line="480" w:lineRule="auto"/>
        <w:ind w:left="0"/>
        <w:jc w:val="both"/>
        <w:rPr>
          <w:rFonts w:cs="Arial"/>
          <w:b/>
          <w:iCs/>
        </w:rPr>
      </w:pPr>
      <w:r>
        <w:rPr>
          <w:rFonts w:cs="Arial"/>
          <w:b/>
          <w:iCs/>
        </w:rPr>
        <w:t>RS to AS: That just leaves us with one, the staff on the staff.</w:t>
      </w:r>
    </w:p>
    <w:p w:rsidR="00E75400" w:rsidRDefault="00E75400" w:rsidP="003E3B8C">
      <w:pPr>
        <w:pStyle w:val="ListParagraph"/>
        <w:spacing w:after="0" w:line="480" w:lineRule="auto"/>
        <w:ind w:left="0"/>
        <w:jc w:val="both"/>
        <w:rPr>
          <w:rFonts w:cs="Arial"/>
          <w:b/>
          <w:iCs/>
        </w:rPr>
      </w:pPr>
      <w:r>
        <w:rPr>
          <w:rFonts w:cs="Arial"/>
          <w:b/>
          <w:iCs/>
        </w:rPr>
        <w:t>AS: I tackled it and we know how he feels about the staff.</w:t>
      </w:r>
    </w:p>
    <w:p w:rsidR="00E75400" w:rsidRDefault="00E75400" w:rsidP="003E3B8C">
      <w:pPr>
        <w:pStyle w:val="ListParagraph"/>
        <w:spacing w:after="0" w:line="480" w:lineRule="auto"/>
        <w:ind w:left="0"/>
        <w:jc w:val="both"/>
        <w:rPr>
          <w:rFonts w:cs="Arial"/>
          <w:b/>
          <w:iCs/>
        </w:rPr>
      </w:pPr>
      <w:r>
        <w:rPr>
          <w:rFonts w:cs="Arial"/>
          <w:b/>
          <w:iCs/>
        </w:rPr>
        <w:t>RS: Ok.  You have told us your thoughts but what can you imagine how the staff on the ward would feel?</w:t>
      </w:r>
    </w:p>
    <w:p w:rsidR="00E75400" w:rsidRDefault="00E75400" w:rsidP="003E3B8C">
      <w:pPr>
        <w:pStyle w:val="ListParagraph"/>
        <w:spacing w:after="0" w:line="480" w:lineRule="auto"/>
        <w:ind w:left="0"/>
        <w:jc w:val="both"/>
        <w:rPr>
          <w:rFonts w:cs="Arial"/>
          <w:iCs/>
        </w:rPr>
      </w:pPr>
      <w:r>
        <w:rPr>
          <w:rFonts w:cs="Arial"/>
          <w:iCs/>
        </w:rPr>
        <w:t>P</w:t>
      </w:r>
      <w:r w:rsidRPr="00C93905">
        <w:rPr>
          <w:rFonts w:cs="Arial"/>
          <w:iCs/>
        </w:rPr>
        <w:t>:  The same as I said, for them it is more jobs.</w:t>
      </w:r>
      <w:r>
        <w:rPr>
          <w:rFonts w:cs="Arial"/>
          <w:iCs/>
        </w:rPr>
        <w:t xml:space="preserve"> That’s it.</w:t>
      </w:r>
    </w:p>
    <w:p w:rsidR="00E75400" w:rsidRPr="00C93905" w:rsidRDefault="00E75400" w:rsidP="003E3B8C">
      <w:pPr>
        <w:pStyle w:val="ListParagraph"/>
        <w:spacing w:after="0" w:line="480" w:lineRule="auto"/>
        <w:ind w:left="0"/>
        <w:jc w:val="both"/>
        <w:rPr>
          <w:rFonts w:cs="Arial"/>
          <w:b/>
          <w:iCs/>
        </w:rPr>
      </w:pPr>
      <w:r w:rsidRPr="00C93905">
        <w:rPr>
          <w:rFonts w:cs="Arial"/>
          <w:b/>
          <w:iCs/>
        </w:rPr>
        <w:t xml:space="preserve">RS: </w:t>
      </w:r>
      <w:r>
        <w:rPr>
          <w:rFonts w:cs="Arial"/>
          <w:b/>
          <w:iCs/>
        </w:rPr>
        <w:t>They would look at as more work.</w:t>
      </w:r>
    </w:p>
    <w:p w:rsidR="00E75400" w:rsidRDefault="00E75400" w:rsidP="003E3B8C">
      <w:pPr>
        <w:pStyle w:val="ListParagraph"/>
        <w:spacing w:after="0" w:line="480" w:lineRule="auto"/>
        <w:ind w:left="0"/>
        <w:jc w:val="both"/>
        <w:rPr>
          <w:rFonts w:cs="Arial"/>
          <w:b/>
          <w:iCs/>
        </w:rPr>
      </w:pPr>
      <w:r w:rsidRPr="00C93905">
        <w:rPr>
          <w:rFonts w:cs="Arial"/>
          <w:b/>
          <w:iCs/>
        </w:rPr>
        <w:t>AS: So do you think they would not want to do it?</w:t>
      </w:r>
    </w:p>
    <w:p w:rsidR="00E75400" w:rsidRPr="00C93905" w:rsidRDefault="00E75400" w:rsidP="003E3B8C">
      <w:pPr>
        <w:pStyle w:val="ListParagraph"/>
        <w:spacing w:after="0" w:line="480" w:lineRule="auto"/>
        <w:ind w:left="0"/>
        <w:jc w:val="both"/>
        <w:rPr>
          <w:rFonts w:cs="Arial"/>
          <w:iCs/>
        </w:rPr>
      </w:pPr>
      <w:r>
        <w:rPr>
          <w:rFonts w:cs="Arial"/>
          <w:iCs/>
        </w:rPr>
        <w:t>P</w:t>
      </w:r>
      <w:r w:rsidRPr="00C93905">
        <w:rPr>
          <w:rFonts w:cs="Arial"/>
          <w:iCs/>
        </w:rPr>
        <w:t>: Sorry?</w:t>
      </w:r>
    </w:p>
    <w:p w:rsidR="00E75400" w:rsidRDefault="00E75400" w:rsidP="003E3B8C">
      <w:pPr>
        <w:pStyle w:val="ListParagraph"/>
        <w:spacing w:after="0" w:line="480" w:lineRule="auto"/>
        <w:ind w:left="0"/>
        <w:jc w:val="both"/>
        <w:rPr>
          <w:rFonts w:cs="Arial"/>
          <w:b/>
          <w:iCs/>
        </w:rPr>
      </w:pPr>
      <w:r w:rsidRPr="00C93905">
        <w:rPr>
          <w:rFonts w:cs="Arial"/>
          <w:b/>
          <w:iCs/>
        </w:rPr>
        <w:t>AS: So do you think they would not want to do it?</w:t>
      </w:r>
    </w:p>
    <w:p w:rsidR="00E75400" w:rsidRDefault="00E75400" w:rsidP="003E3B8C">
      <w:pPr>
        <w:pStyle w:val="ListParagraph"/>
        <w:spacing w:after="0" w:line="480" w:lineRule="auto"/>
        <w:ind w:left="0"/>
        <w:jc w:val="both"/>
        <w:rPr>
          <w:rFonts w:cs="Arial"/>
          <w:iCs/>
        </w:rPr>
      </w:pPr>
      <w:r>
        <w:rPr>
          <w:rFonts w:cs="Arial"/>
          <w:iCs/>
        </w:rPr>
        <w:t>P</w:t>
      </w:r>
      <w:r w:rsidRPr="00C93905">
        <w:rPr>
          <w:rFonts w:cs="Arial"/>
          <w:iCs/>
        </w:rPr>
        <w:t xml:space="preserve">: I do not know.  </w:t>
      </w:r>
      <w:r>
        <w:rPr>
          <w:rFonts w:cs="Arial"/>
          <w:iCs/>
        </w:rPr>
        <w:t>I think it is the same as question about I asked to Dr about 3.5 hours or 4 hours.  The Dr said the Nurse does not want to do 4 hours so I do not know who is thinking how and what!</w:t>
      </w:r>
    </w:p>
    <w:p w:rsidR="00E75400" w:rsidRDefault="00E75400" w:rsidP="003E3B8C">
      <w:pPr>
        <w:pStyle w:val="ListParagraph"/>
        <w:spacing w:after="0" w:line="480" w:lineRule="auto"/>
        <w:ind w:left="0"/>
        <w:jc w:val="both"/>
        <w:rPr>
          <w:rFonts w:cs="Arial"/>
          <w:b/>
          <w:iCs/>
        </w:rPr>
      </w:pPr>
      <w:r w:rsidRPr="00362721">
        <w:rPr>
          <w:rFonts w:cs="Arial"/>
          <w:b/>
          <w:iCs/>
        </w:rPr>
        <w:t xml:space="preserve">AS: It’s very useful, I am </w:t>
      </w:r>
      <w:r>
        <w:rPr>
          <w:rFonts w:cs="Arial"/>
          <w:b/>
          <w:iCs/>
        </w:rPr>
        <w:t xml:space="preserve">really </w:t>
      </w:r>
      <w:r w:rsidRPr="00362721">
        <w:rPr>
          <w:rFonts w:cs="Arial"/>
          <w:b/>
          <w:iCs/>
        </w:rPr>
        <w:t xml:space="preserve">glad you said that.  Because we need to understand all this before we </w:t>
      </w:r>
      <w:r>
        <w:rPr>
          <w:rFonts w:cs="Arial"/>
          <w:b/>
          <w:iCs/>
        </w:rPr>
        <w:t xml:space="preserve">apply </w:t>
      </w:r>
      <w:r w:rsidRPr="00362721">
        <w:rPr>
          <w:rFonts w:cs="Arial"/>
          <w:b/>
          <w:iCs/>
        </w:rPr>
        <w:t xml:space="preserve">do it.  </w:t>
      </w:r>
      <w:r>
        <w:rPr>
          <w:rFonts w:cs="Arial"/>
          <w:b/>
          <w:iCs/>
        </w:rPr>
        <w:t>If w</w:t>
      </w:r>
      <w:r w:rsidRPr="00362721">
        <w:rPr>
          <w:rFonts w:cs="Arial"/>
          <w:b/>
          <w:iCs/>
        </w:rPr>
        <w:t xml:space="preserve">e are going to </w:t>
      </w:r>
      <w:r>
        <w:rPr>
          <w:rFonts w:cs="Arial"/>
          <w:b/>
          <w:iCs/>
        </w:rPr>
        <w:t>it right if we going to do it. We do not want to make a mess so this kind of things helping us to take everything in account.</w:t>
      </w:r>
    </w:p>
    <w:p w:rsidR="00E75400" w:rsidRDefault="00E75400" w:rsidP="003E3B8C">
      <w:pPr>
        <w:pStyle w:val="ListParagraph"/>
        <w:spacing w:after="0" w:line="480" w:lineRule="auto"/>
        <w:ind w:left="0"/>
        <w:jc w:val="both"/>
        <w:rPr>
          <w:rFonts w:cs="Arial"/>
          <w:b/>
          <w:iCs/>
        </w:rPr>
      </w:pPr>
      <w:r>
        <w:rPr>
          <w:rFonts w:cs="Arial"/>
          <w:b/>
          <w:iCs/>
        </w:rPr>
        <w:t>RS: Ok. You can ask if you have any questions now.</w:t>
      </w:r>
    </w:p>
    <w:p w:rsidR="00E75400" w:rsidRPr="00362721" w:rsidRDefault="00E75400" w:rsidP="003E3B8C">
      <w:pPr>
        <w:pStyle w:val="ListParagraph"/>
        <w:spacing w:after="0" w:line="480" w:lineRule="auto"/>
        <w:ind w:left="0"/>
        <w:jc w:val="both"/>
        <w:rPr>
          <w:rFonts w:cs="Arial"/>
          <w:iCs/>
        </w:rPr>
      </w:pPr>
      <w:r>
        <w:rPr>
          <w:rFonts w:cs="Arial"/>
          <w:iCs/>
        </w:rPr>
        <w:t>P</w:t>
      </w:r>
      <w:r w:rsidRPr="00362721">
        <w:rPr>
          <w:rFonts w:cs="Arial"/>
          <w:iCs/>
        </w:rPr>
        <w:t xml:space="preserve">: No it OK. </w:t>
      </w:r>
      <w:r>
        <w:rPr>
          <w:rFonts w:cs="Arial"/>
          <w:iCs/>
        </w:rPr>
        <w:t xml:space="preserve"> You can give me the task but I am the one who has to do so I had to ask the questions.</w:t>
      </w:r>
    </w:p>
    <w:p w:rsidR="00E75400" w:rsidRPr="00C93905" w:rsidRDefault="00E75400" w:rsidP="003E3B8C">
      <w:pPr>
        <w:pStyle w:val="ListParagraph"/>
        <w:spacing w:after="0" w:line="480" w:lineRule="auto"/>
        <w:ind w:left="0"/>
        <w:jc w:val="both"/>
        <w:rPr>
          <w:rFonts w:cs="Arial"/>
          <w:iCs/>
        </w:rPr>
      </w:pPr>
    </w:p>
    <w:p w:rsidR="00E75400" w:rsidRPr="00770F2A" w:rsidRDefault="00E75400" w:rsidP="003E3B8C">
      <w:pPr>
        <w:pStyle w:val="ListParagraph"/>
        <w:spacing w:after="0" w:line="480" w:lineRule="auto"/>
        <w:ind w:left="0"/>
        <w:jc w:val="both"/>
        <w:rPr>
          <w:rFonts w:cs="Arial"/>
          <w:b/>
          <w:iCs/>
        </w:rPr>
      </w:pPr>
      <w:r w:rsidRPr="00770F2A">
        <w:rPr>
          <w:rFonts w:cs="Arial"/>
          <w:b/>
          <w:iCs/>
        </w:rPr>
        <w:t>RS: Thank you very much for you spared the time for this interview.   Thank you.</w:t>
      </w:r>
    </w:p>
    <w:p w:rsidR="00E75400" w:rsidRDefault="00E75400" w:rsidP="003E3B8C">
      <w:pPr>
        <w:spacing w:after="0" w:line="480" w:lineRule="auto"/>
        <w:jc w:val="both"/>
      </w:pPr>
    </w:p>
    <w:sectPr w:rsidR="00E75400" w:rsidSect="00B82E05">
      <w:pgSz w:w="11906" w:h="16838"/>
      <w:pgMar w:top="1440" w:right="1080" w:bottom="1440" w:left="108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C6CC3"/>
    <w:rsid w:val="00001716"/>
    <w:rsid w:val="00006A84"/>
    <w:rsid w:val="00020698"/>
    <w:rsid w:val="00066CA2"/>
    <w:rsid w:val="00066D3D"/>
    <w:rsid w:val="00083CDF"/>
    <w:rsid w:val="00086E62"/>
    <w:rsid w:val="000957F4"/>
    <w:rsid w:val="000B3085"/>
    <w:rsid w:val="00126B10"/>
    <w:rsid w:val="00166C30"/>
    <w:rsid w:val="00170457"/>
    <w:rsid w:val="001C1D7B"/>
    <w:rsid w:val="001C692E"/>
    <w:rsid w:val="002216BD"/>
    <w:rsid w:val="00256101"/>
    <w:rsid w:val="00323FE6"/>
    <w:rsid w:val="003270FA"/>
    <w:rsid w:val="003317B8"/>
    <w:rsid w:val="00342538"/>
    <w:rsid w:val="0035113E"/>
    <w:rsid w:val="00362721"/>
    <w:rsid w:val="003B7EB7"/>
    <w:rsid w:val="003C6E8F"/>
    <w:rsid w:val="003D7E05"/>
    <w:rsid w:val="003E0B89"/>
    <w:rsid w:val="003E3B8C"/>
    <w:rsid w:val="003E469F"/>
    <w:rsid w:val="003F412A"/>
    <w:rsid w:val="00415895"/>
    <w:rsid w:val="00417706"/>
    <w:rsid w:val="00427367"/>
    <w:rsid w:val="0043193C"/>
    <w:rsid w:val="004512BA"/>
    <w:rsid w:val="00472489"/>
    <w:rsid w:val="004A3B7A"/>
    <w:rsid w:val="004B1DBA"/>
    <w:rsid w:val="004C0079"/>
    <w:rsid w:val="0051402B"/>
    <w:rsid w:val="005226E2"/>
    <w:rsid w:val="00526127"/>
    <w:rsid w:val="005627EE"/>
    <w:rsid w:val="00563CDC"/>
    <w:rsid w:val="00587631"/>
    <w:rsid w:val="005B5FDC"/>
    <w:rsid w:val="005E4B10"/>
    <w:rsid w:val="005F3111"/>
    <w:rsid w:val="006024AB"/>
    <w:rsid w:val="0065085C"/>
    <w:rsid w:val="00660B76"/>
    <w:rsid w:val="00674ED0"/>
    <w:rsid w:val="006769C5"/>
    <w:rsid w:val="00694373"/>
    <w:rsid w:val="006C4890"/>
    <w:rsid w:val="006E7FA4"/>
    <w:rsid w:val="00727D28"/>
    <w:rsid w:val="00755E2A"/>
    <w:rsid w:val="00770F2A"/>
    <w:rsid w:val="007B0E16"/>
    <w:rsid w:val="007B491B"/>
    <w:rsid w:val="007B5313"/>
    <w:rsid w:val="007D1580"/>
    <w:rsid w:val="007D199D"/>
    <w:rsid w:val="007D6A51"/>
    <w:rsid w:val="007E6291"/>
    <w:rsid w:val="007F1834"/>
    <w:rsid w:val="00805CF5"/>
    <w:rsid w:val="0084790F"/>
    <w:rsid w:val="009161FC"/>
    <w:rsid w:val="00935608"/>
    <w:rsid w:val="009877B1"/>
    <w:rsid w:val="0099045E"/>
    <w:rsid w:val="00994E2A"/>
    <w:rsid w:val="009A0CB9"/>
    <w:rsid w:val="009C6CC3"/>
    <w:rsid w:val="009E2658"/>
    <w:rsid w:val="009E5C97"/>
    <w:rsid w:val="00A15A45"/>
    <w:rsid w:val="00A66202"/>
    <w:rsid w:val="00AB4D12"/>
    <w:rsid w:val="00AC7B5B"/>
    <w:rsid w:val="00AD18BC"/>
    <w:rsid w:val="00AF7219"/>
    <w:rsid w:val="00B04073"/>
    <w:rsid w:val="00B07F7D"/>
    <w:rsid w:val="00B10160"/>
    <w:rsid w:val="00B112BA"/>
    <w:rsid w:val="00B203AD"/>
    <w:rsid w:val="00B36504"/>
    <w:rsid w:val="00B55452"/>
    <w:rsid w:val="00B600C7"/>
    <w:rsid w:val="00B66C13"/>
    <w:rsid w:val="00B82E05"/>
    <w:rsid w:val="00BA08E7"/>
    <w:rsid w:val="00BB11A1"/>
    <w:rsid w:val="00BB331A"/>
    <w:rsid w:val="00BC76DE"/>
    <w:rsid w:val="00BD173C"/>
    <w:rsid w:val="00C03DC0"/>
    <w:rsid w:val="00C142C2"/>
    <w:rsid w:val="00C224AA"/>
    <w:rsid w:val="00C54C80"/>
    <w:rsid w:val="00C7097C"/>
    <w:rsid w:val="00C87EEF"/>
    <w:rsid w:val="00C93905"/>
    <w:rsid w:val="00CB45AF"/>
    <w:rsid w:val="00D4123C"/>
    <w:rsid w:val="00D572C0"/>
    <w:rsid w:val="00D61413"/>
    <w:rsid w:val="00D872BF"/>
    <w:rsid w:val="00DC1E55"/>
    <w:rsid w:val="00DD2978"/>
    <w:rsid w:val="00DD5BAF"/>
    <w:rsid w:val="00DE42EC"/>
    <w:rsid w:val="00E01F32"/>
    <w:rsid w:val="00E1664B"/>
    <w:rsid w:val="00E60B30"/>
    <w:rsid w:val="00E75400"/>
    <w:rsid w:val="00EA1FA7"/>
    <w:rsid w:val="00EA6C05"/>
    <w:rsid w:val="00EC2F5C"/>
    <w:rsid w:val="00EC5E5F"/>
    <w:rsid w:val="00F2703A"/>
    <w:rsid w:val="00F30B18"/>
    <w:rsid w:val="00F340D3"/>
    <w:rsid w:val="00F4468D"/>
    <w:rsid w:val="00F57732"/>
    <w:rsid w:val="00F57878"/>
    <w:rsid w:val="00F738A3"/>
    <w:rsid w:val="00F758BC"/>
    <w:rsid w:val="00F87CC3"/>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CC3"/>
    <w:pPr>
      <w:spacing w:after="200" w:line="276" w:lineRule="auto"/>
    </w:pPr>
    <w:rPr>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9C6CC3"/>
    <w:pPr>
      <w:spacing w:after="0" w:line="240" w:lineRule="auto"/>
      <w:jc w:val="both"/>
    </w:pPr>
    <w:rPr>
      <w:rFonts w:ascii="Arial" w:eastAsia="Times New Roman" w:hAnsi="Arial"/>
      <w:sz w:val="24"/>
      <w:szCs w:val="20"/>
      <w:lang w:eastAsia="en-GB"/>
    </w:rPr>
  </w:style>
  <w:style w:type="character" w:customStyle="1" w:styleId="BodyTextChar">
    <w:name w:val="Body Text Char"/>
    <w:basedOn w:val="DefaultParagraphFont"/>
    <w:link w:val="BodyText"/>
    <w:uiPriority w:val="99"/>
    <w:locked/>
    <w:rsid w:val="009C6CC3"/>
    <w:rPr>
      <w:rFonts w:ascii="Arial" w:hAnsi="Arial" w:cs="Times New Roman"/>
      <w:sz w:val="20"/>
      <w:szCs w:val="20"/>
      <w:lang w:eastAsia="en-GB"/>
    </w:rPr>
  </w:style>
  <w:style w:type="paragraph" w:styleId="ListParagraph">
    <w:name w:val="List Paragraph"/>
    <w:basedOn w:val="Normal"/>
    <w:uiPriority w:val="99"/>
    <w:qFormat/>
    <w:rsid w:val="007D6A5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648</TotalTime>
  <Pages>12</Pages>
  <Words>3053</Words>
  <Characters>17403</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hannah.young</cp:lastModifiedBy>
  <cp:revision>35</cp:revision>
  <dcterms:created xsi:type="dcterms:W3CDTF">2012-11-03T13:38:00Z</dcterms:created>
  <dcterms:modified xsi:type="dcterms:W3CDTF">2015-04-10T11:30:00Z</dcterms:modified>
</cp:coreProperties>
</file>