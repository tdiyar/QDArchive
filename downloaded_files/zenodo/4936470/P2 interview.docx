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0FA" w:rsidRPr="00B556D8" w:rsidRDefault="00D420FA" w:rsidP="00EC679D">
      <w:pPr>
        <w:spacing w:after="0" w:line="240" w:lineRule="auto"/>
        <w:jc w:val="both"/>
        <w:rPr>
          <w:rFonts w:ascii="Arial" w:hAnsi="Arial" w:cs="Arial"/>
          <w:b/>
          <w:sz w:val="24"/>
          <w:szCs w:val="24"/>
          <w:u w:val="single"/>
        </w:rPr>
      </w:pPr>
      <w:r w:rsidRPr="00B556D8">
        <w:rPr>
          <w:rFonts w:ascii="Arial" w:hAnsi="Arial" w:cs="Arial"/>
          <w:b/>
          <w:sz w:val="24"/>
          <w:szCs w:val="24"/>
          <w:u w:val="single"/>
        </w:rPr>
        <w:t xml:space="preserve">Interview </w:t>
      </w:r>
    </w:p>
    <w:p w:rsidR="00D420FA" w:rsidRPr="00B556D8" w:rsidRDefault="00D420FA" w:rsidP="00EC679D">
      <w:pPr>
        <w:spacing w:after="0" w:line="240" w:lineRule="auto"/>
        <w:jc w:val="both"/>
        <w:rPr>
          <w:rFonts w:ascii="Arial" w:hAnsi="Arial" w:cs="Arial"/>
          <w:b/>
          <w:sz w:val="24"/>
          <w:szCs w:val="24"/>
          <w:u w:val="single"/>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so when did you first hear about the cycling, was it when we did the focus group.</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 was the first time.  Had you ever heard about the possibility of cycling on dialysis before.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that was all new.</w:t>
      </w:r>
      <w:bookmarkStart w:id="0" w:name="_GoBack"/>
      <w:bookmarkEnd w:id="0"/>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 heard that there was something going on but no-one knew.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and what did you think about the cycling before you’d started it, what were your kind of thoughts about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Well I didn’t know until like the last focus group, I said we’ve got to try to know what it is.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were willing to give it a try at that point.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That’s right.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so how long have you been cycling now.  How long would you say it is.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Well it’s about 4 months now.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and how is it going.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It’s going fine.  Yes it’s going alright.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kind of things had you hoped to get out of the cycling before you started.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Nothing.  I thought any exercise is better for the body so whatever we getI was happy with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 were quite laid back about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Were you doing any other kinds of exercise before.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So the cycling was...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Because I couldn’t do anything else.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Why was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Because of my health I couldn’t walk or anything.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mobility wise.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Did you have any ideas about what the cycling might do in relation to that for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Well I knew that it will build my leg muscles so I thought it would benefit 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Any other things that you thought you might...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 thought my appetite might get better.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Was that something you’d had trouble with.</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So everything is going fine at the moment.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any of those things that you thought might improve, have you seen any difference or has there been any...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is,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kind of things have you noticed.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My legs are stronger, I know I’ve got a problem with my ankle but you can’t help that.  My legs have got stronger, my appetite is getting better.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you’ve noticed some changes.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changes there.  And I think my dialysis is getting better.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 sounds all good, all positive.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is that things that you’ve noticed yourself.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do you get any kind of assessment to see whether there’s any benefit.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kind of things do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Like</w:t>
      </w:r>
      <w:r>
        <w:rPr>
          <w:rFonts w:ascii="Arial" w:hAnsi="Arial" w:cs="Arial"/>
          <w:sz w:val="24"/>
          <w:szCs w:val="24"/>
        </w:rPr>
        <w:t xml:space="preserve"> [the physio] </w:t>
      </w:r>
      <w:r w:rsidRPr="00B556D8">
        <w:rPr>
          <w:rFonts w:ascii="Arial" w:hAnsi="Arial" w:cs="Arial"/>
          <w:sz w:val="24"/>
          <w:szCs w:val="24"/>
        </w:rPr>
        <w:t xml:space="preserve"> checks my legs and calf muscles and she checks that.  So they’ve grown a bit.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does she do that on a regular, how often...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I think she does it every 3 months.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 gives you feedback about how she thinks it’s going.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that useful to hear about.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is.  It encourages you to do it more.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On a typical day when you go in for dialysis and you might be cycling, could you describe what happens on the unit, how does that work.  Is it </w:t>
      </w:r>
      <w:r>
        <w:rPr>
          <w:rFonts w:ascii="Arial" w:hAnsi="Arial" w:cs="Arial"/>
          <w:b/>
          <w:bCs/>
          <w:sz w:val="24"/>
          <w:szCs w:val="24"/>
        </w:rPr>
        <w:t>[the physio]</w:t>
      </w:r>
      <w:r w:rsidRPr="00B556D8">
        <w:rPr>
          <w:rFonts w:ascii="Arial" w:hAnsi="Arial" w:cs="Arial"/>
          <w:b/>
          <w:sz w:val="24"/>
          <w:szCs w:val="24"/>
        </w:rPr>
        <w:t xml:space="preserve"> that would...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She comes round and then she gets the cycle on and she tells me what we did last week.  Then she notes everything down, then we cycle and when we finish she tells me what we did, how many calories we’ve burnt and all that.  And she notes everything down.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quite useful to know isn’t it, how many calories you’ve burnt.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do you cycle every session or...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Almost every session unless there’s, like some Mondays I’m overloaded or something then we don’t.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how does that work, whose decision, how does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Well when we weigh, see how much water I’ve got.  If it’s about 3 litres then we don’t cycle, if it’s anything under.  Because being overloaded your blood pressure is high, it affects it, so we don’t do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not safe to cycle.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who makes that decision.</w:t>
      </w:r>
    </w:p>
    <w:p w:rsidR="00D420FA" w:rsidRPr="00B556D8" w:rsidRDefault="00D420FA" w:rsidP="00EC679D">
      <w:pPr>
        <w:spacing w:after="0" w:line="240" w:lineRule="auto"/>
        <w:jc w:val="both"/>
        <w:rPr>
          <w:rFonts w:ascii="Arial" w:hAnsi="Arial" w:cs="Arial"/>
          <w:b/>
          <w:sz w:val="24"/>
          <w:szCs w:val="24"/>
        </w:rPr>
      </w:pPr>
    </w:p>
    <w:p w:rsidR="00D420FA" w:rsidRPr="00B01A70" w:rsidRDefault="00D420FA" w:rsidP="00EC679D">
      <w:pPr>
        <w:spacing w:after="0" w:line="240" w:lineRule="auto"/>
        <w:jc w:val="both"/>
        <w:rPr>
          <w:rFonts w:ascii="Arial" w:hAnsi="Arial" w:cs="Arial"/>
          <w:bCs/>
          <w:sz w:val="24"/>
          <w:szCs w:val="24"/>
        </w:rPr>
      </w:pPr>
      <w:r w:rsidRPr="00B01A70">
        <w:rPr>
          <w:rFonts w:ascii="Arial" w:hAnsi="Arial" w:cs="Arial"/>
          <w:bCs/>
          <w:sz w:val="24"/>
          <w:szCs w:val="24"/>
        </w:rPr>
        <w:t>[the physio]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Pr>
          <w:rFonts w:ascii="Arial" w:hAnsi="Arial" w:cs="Arial"/>
          <w:b/>
          <w:bCs/>
          <w:sz w:val="24"/>
          <w:szCs w:val="24"/>
        </w:rPr>
        <w:t>[the physio]</w:t>
      </w:r>
      <w:r w:rsidRPr="00B556D8">
        <w:rPr>
          <w:rFonts w:ascii="Arial" w:hAnsi="Arial" w:cs="Arial"/>
          <w:b/>
          <w:sz w:val="24"/>
          <w:szCs w:val="24"/>
        </w:rPr>
        <w:t xml:space="preserve"> does, so she would say whether or not...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if everything is as it should be, you’re willing to cycle every session.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your choice to.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Does she offer when she comes round and you’ve got the opportunity...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She says if I want to cycle or not.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you choose to.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we choose.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Why are you keen to say yes.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look forward to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is it about the exercise you look forward to.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Anything I can do like cycling I can do or any...  Like I’ve been to the hospital for my back problem, she’s given me some exercises to do so I do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you’re quite keen on the exercise.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The bikes themselves, once you’re set up and everything is running and  </w:t>
      </w:r>
      <w:r>
        <w:rPr>
          <w:rFonts w:ascii="Arial" w:hAnsi="Arial" w:cs="Arial"/>
          <w:b/>
          <w:bCs/>
          <w:sz w:val="24"/>
          <w:szCs w:val="24"/>
        </w:rPr>
        <w:t>[the physio]</w:t>
      </w:r>
      <w:r w:rsidRPr="00B556D8">
        <w:rPr>
          <w:rFonts w:ascii="Arial" w:hAnsi="Arial" w:cs="Arial"/>
          <w:b/>
          <w:sz w:val="24"/>
          <w:szCs w:val="24"/>
        </w:rPr>
        <w:t xml:space="preserve">  come round and got you started, how does that work.  Do you keep control of things or does...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 can but usually for everybody else </w:t>
      </w:r>
      <w:r w:rsidRPr="00B556D8">
        <w:rPr>
          <w:rFonts w:ascii="Arial" w:hAnsi="Arial" w:cs="Arial"/>
          <w:b/>
          <w:sz w:val="24"/>
          <w:szCs w:val="24"/>
        </w:rPr>
        <w:t xml:space="preserve"> </w:t>
      </w:r>
      <w:r w:rsidRPr="00B01A70">
        <w:rPr>
          <w:rFonts w:ascii="Arial" w:hAnsi="Arial" w:cs="Arial"/>
          <w:bCs/>
          <w:sz w:val="24"/>
          <w:szCs w:val="24"/>
        </w:rPr>
        <w:t>[the physio]</w:t>
      </w:r>
      <w:r w:rsidRPr="00B556D8">
        <w:rPr>
          <w:rFonts w:ascii="Arial" w:hAnsi="Arial" w:cs="Arial"/>
          <w:b/>
          <w:sz w:val="24"/>
          <w:szCs w:val="24"/>
        </w:rPr>
        <w:t xml:space="preserve"> </w:t>
      </w:r>
      <w:r w:rsidRPr="00B556D8">
        <w:rPr>
          <w:rFonts w:ascii="Arial" w:hAnsi="Arial" w:cs="Arial"/>
          <w:sz w:val="24"/>
          <w:szCs w:val="24"/>
        </w:rPr>
        <w:t xml:space="preserve"> does it.  She comes and makes sure what gear you are on, and make sure that, she comes around every 5, 10 minutes, checks the blood pressure and sees what the blood sugar is and everything.  She keeps an eye on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she’s monitoring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How do you feel about that monitoring.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Very sure.  Very confident that you’re alright.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positive having somebody there.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you’ve got to have somebody there.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would happen if there wasn’t.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Maybe somebody will collapse or something.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that kind of reassurance that somebody’s keeping an eye on what’s going 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Does anybody else do that.  Is it mainly  </w:t>
      </w:r>
      <w:r>
        <w:rPr>
          <w:rFonts w:ascii="Arial" w:hAnsi="Arial" w:cs="Arial"/>
          <w:b/>
          <w:bCs/>
          <w:sz w:val="24"/>
          <w:szCs w:val="24"/>
        </w:rPr>
        <w:t>[the physio]</w:t>
      </w:r>
      <w:r w:rsidRPr="00B556D8">
        <w:rPr>
          <w:rFonts w:ascii="Arial" w:hAnsi="Arial" w:cs="Arial"/>
          <w:b/>
          <w:sz w:val="24"/>
          <w:szCs w:val="24"/>
        </w:rPr>
        <w:t xml:space="preserve">  or...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It’s only </w:t>
      </w:r>
      <w:r w:rsidRPr="00B556D8">
        <w:rPr>
          <w:rFonts w:ascii="Arial" w:hAnsi="Arial" w:cs="Arial"/>
          <w:b/>
          <w:sz w:val="24"/>
          <w:szCs w:val="24"/>
        </w:rPr>
        <w:t xml:space="preserve"> </w:t>
      </w:r>
      <w:r w:rsidRPr="00B01A70">
        <w:rPr>
          <w:rFonts w:ascii="Arial" w:hAnsi="Arial" w:cs="Arial"/>
          <w:bCs/>
          <w:sz w:val="24"/>
          <w:szCs w:val="24"/>
        </w:rPr>
        <w:t>[the physio]</w:t>
      </w:r>
      <w:r w:rsidRPr="00B556D8">
        <w:rPr>
          <w:rFonts w:ascii="Arial" w:hAnsi="Arial" w:cs="Arial"/>
          <w:b/>
          <w:sz w:val="24"/>
          <w:szCs w:val="24"/>
        </w:rPr>
        <w:t xml:space="preserve"> </w:t>
      </w:r>
      <w:r w:rsidRPr="00B556D8">
        <w:rPr>
          <w:rFonts w:ascii="Arial" w:hAnsi="Arial" w:cs="Arial"/>
          <w:sz w:val="24"/>
          <w:szCs w:val="24"/>
        </w:rPr>
        <w:t xml:space="preserve"> that does.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 other staff don’t get involved.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but I don’t think you can rely on other staff because they are busy doing their work.  Like when </w:t>
      </w:r>
      <w:r w:rsidRPr="00B556D8">
        <w:rPr>
          <w:rFonts w:ascii="Arial" w:hAnsi="Arial" w:cs="Arial"/>
          <w:b/>
          <w:sz w:val="24"/>
          <w:szCs w:val="24"/>
        </w:rPr>
        <w:t xml:space="preserve"> </w:t>
      </w:r>
      <w:r>
        <w:rPr>
          <w:rFonts w:ascii="Arial" w:hAnsi="Arial" w:cs="Arial"/>
          <w:b/>
          <w:bCs/>
          <w:sz w:val="24"/>
          <w:szCs w:val="24"/>
        </w:rPr>
        <w:t>[the physio]</w:t>
      </w:r>
      <w:r w:rsidRPr="00B556D8">
        <w:rPr>
          <w:rFonts w:ascii="Arial" w:hAnsi="Arial" w:cs="Arial"/>
          <w:b/>
          <w:sz w:val="24"/>
          <w:szCs w:val="24"/>
        </w:rPr>
        <w:t xml:space="preserve"> </w:t>
      </w:r>
      <w:r w:rsidRPr="00B556D8">
        <w:rPr>
          <w:rFonts w:ascii="Arial" w:hAnsi="Arial" w:cs="Arial"/>
          <w:sz w:val="24"/>
          <w:szCs w:val="24"/>
        </w:rPr>
        <w:t xml:space="preserve"> is not there or </w:t>
      </w:r>
      <w:r>
        <w:rPr>
          <w:rFonts w:ascii="Arial" w:hAnsi="Arial" w:cs="Arial"/>
          <w:sz w:val="24"/>
          <w:szCs w:val="24"/>
        </w:rPr>
        <w:t>M</w:t>
      </w:r>
      <w:r w:rsidRPr="00B556D8">
        <w:rPr>
          <w:rFonts w:ascii="Arial" w:hAnsi="Arial" w:cs="Arial"/>
          <w:sz w:val="24"/>
          <w:szCs w:val="24"/>
        </w:rPr>
        <w:t xml:space="preserve"> is not there, they wouldn’t come round to offer the cycling or anything.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 really needs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You need like I think I mentioned first time when we met, that if you rely on the staff it will not work.</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you’ve mentioned that they’ve got other things to do, is that the main reason.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they’ve got other things to do and they’ve got to keep an eye on the patients and they are short of staff anyway.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they’re all quite busy.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 you think if one of the nurses or healthcare assistants were trained to do what  </w:t>
      </w:r>
      <w:r>
        <w:rPr>
          <w:rFonts w:ascii="Arial" w:hAnsi="Arial" w:cs="Arial"/>
          <w:b/>
          <w:bCs/>
          <w:sz w:val="24"/>
          <w:szCs w:val="24"/>
        </w:rPr>
        <w:t>[the physio]</w:t>
      </w:r>
      <w:r w:rsidRPr="00B556D8">
        <w:rPr>
          <w:rFonts w:ascii="Arial" w:hAnsi="Arial" w:cs="Arial"/>
          <w:b/>
          <w:sz w:val="24"/>
          <w:szCs w:val="24"/>
        </w:rPr>
        <w:t xml:space="preserve">  does,that they’d be...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Still it won’t work.</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Because they are busy doing their job.  There are hardly enough staff as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the...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You need somebody doing just that, cycling, looking after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 dedicated person.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 person.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If it was a dedicated person that had been trained, wasn’t a physio, so like  </w:t>
      </w:r>
      <w:r>
        <w:rPr>
          <w:rFonts w:ascii="Arial" w:hAnsi="Arial" w:cs="Arial"/>
          <w:b/>
          <w:bCs/>
          <w:sz w:val="24"/>
          <w:szCs w:val="24"/>
        </w:rPr>
        <w:t>[the physio]</w:t>
      </w:r>
      <w:r w:rsidRPr="00B556D8">
        <w:rPr>
          <w:rFonts w:ascii="Arial" w:hAnsi="Arial" w:cs="Arial"/>
          <w:b/>
          <w:sz w:val="24"/>
          <w:szCs w:val="24"/>
        </w:rPr>
        <w:t>, you think it’s about the time rather than the fact that it wasn’t a physio.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it needs somebody who can spend the time.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But being a physio it helps more ? patients because they know what’s going on.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The physio knows, yes.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01A70">
        <w:rPr>
          <w:rFonts w:ascii="Arial" w:hAnsi="Arial" w:cs="Arial"/>
          <w:b/>
          <w:sz w:val="24"/>
          <w:szCs w:val="24"/>
        </w:rPr>
        <w:t xml:space="preserve">Like  </w:t>
      </w:r>
      <w:r w:rsidRPr="00B01A70">
        <w:rPr>
          <w:rFonts w:ascii="Arial" w:hAnsi="Arial" w:cs="Arial"/>
          <w:b/>
          <w:bCs/>
          <w:sz w:val="24"/>
          <w:szCs w:val="24"/>
        </w:rPr>
        <w:t>[the physio]</w:t>
      </w:r>
      <w:r w:rsidRPr="00B01A70">
        <w:rPr>
          <w:rFonts w:ascii="Arial" w:hAnsi="Arial" w:cs="Arial"/>
          <w:b/>
          <w:sz w:val="24"/>
          <w:szCs w:val="24"/>
        </w:rPr>
        <w:t>, if</w:t>
      </w:r>
      <w:r w:rsidRPr="00B556D8">
        <w:rPr>
          <w:rFonts w:ascii="Arial" w:hAnsi="Arial" w:cs="Arial"/>
          <w:sz w:val="24"/>
          <w:szCs w:val="24"/>
        </w:rPr>
        <w:t xml:space="preserve"> there’s any problem they know what to do.  If somebody gets cramp or something, they’re the one who knows.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that specialist knowledge.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 you think that that’s a view that other patients share, that the physio is, do you think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think they do.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For you it’s quite important to have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But to dedicate a staff would help because if you rely on the staff it won’t work, like I mentioned the first time.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You mentioned as well if  </w:t>
      </w:r>
      <w:r>
        <w:rPr>
          <w:rFonts w:ascii="Arial" w:hAnsi="Arial" w:cs="Arial"/>
          <w:b/>
          <w:bCs/>
          <w:sz w:val="24"/>
          <w:szCs w:val="24"/>
        </w:rPr>
        <w:t>[the physio]</w:t>
      </w:r>
      <w:r w:rsidRPr="00B556D8">
        <w:rPr>
          <w:rFonts w:ascii="Arial" w:hAnsi="Arial" w:cs="Arial"/>
          <w:b/>
          <w:sz w:val="24"/>
          <w:szCs w:val="24"/>
        </w:rPr>
        <w:t xml:space="preserve"> and M aren’t there then the bikes don’t get used.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For that reason.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good for us to know.  I mean obviously what we’re trying to do is think about how it can run best if it’s introduced elsewhere so it’s quite useful to know how...</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The only way for it to work is one dedicated staff doing it.  Because it’s a full time job, you can’t have...  Like if you’ve got 5 people or 10 cycles they’ve got to go down to see everybody every 10 minutes, they haven’t got time.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it keeps them busy.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So to just talk about the physio for a moment, </w:t>
      </w:r>
      <w:r>
        <w:rPr>
          <w:rFonts w:ascii="Arial" w:hAnsi="Arial" w:cs="Arial"/>
          <w:b/>
          <w:bCs/>
          <w:sz w:val="24"/>
          <w:szCs w:val="24"/>
        </w:rPr>
        <w:t>[the physio]</w:t>
      </w:r>
      <w:r w:rsidRPr="00B556D8">
        <w:rPr>
          <w:rFonts w:ascii="Arial" w:hAnsi="Arial" w:cs="Arial"/>
          <w:b/>
          <w:sz w:val="24"/>
          <w:szCs w:val="24"/>
        </w:rPr>
        <w:t xml:space="preserve">  obviously she’s been working up there for a while, how does that work.  How have you found having a physio there.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Very helpful.  Like I was cycling and I’ve got my back problem so she knew exactly what to do.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 gives you advice.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Advice and refers you to the physio, or tells you what to do, not to do.  So it’s best to have a physio.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So just going back to the cycling that you do every week, so if you can you do it three times a week, is that right.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If everything is alright,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how long do you cycle for in a session.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used to cycle for an hour and a half but then I’ve gone down a bit because of my back problem.  Now I’m creeping back to over an hour.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a good length of time.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is that your decision to cycle.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it’s my decision.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must be covering some miles every week.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about 10 miles.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Wow.  So what makes you want to do it for that long.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There’s nothing else to do in there and I can manage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you don’t find...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Does it help with the, you know, you said there’s nothing else to do, I mean that’s important isn’t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time passes by quick.</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Yes.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So it’s better.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enjoy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Plus it helps the dialysing.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that something that’s motivated you then.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Helping the dialysis.  Would you do it for longer if you could.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 would.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 sounds like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You’re doing something on the unit aren’t you about, somebody was telling me about for the Olympics you’ve got a challenge.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w:t>
      </w:r>
      <w:r w:rsidRPr="00B01A70">
        <w:rPr>
          <w:rFonts w:ascii="Arial" w:hAnsi="Arial" w:cs="Arial"/>
          <w:bCs/>
          <w:sz w:val="24"/>
          <w:szCs w:val="24"/>
        </w:rPr>
        <w:t>[the physio]</w:t>
      </w:r>
      <w:r w:rsidRPr="00B01A70">
        <w:rPr>
          <w:rFonts w:ascii="Arial" w:hAnsi="Arial" w:cs="Arial"/>
          <w:sz w:val="24"/>
          <w:szCs w:val="24"/>
        </w:rPr>
        <w:t xml:space="preserve">  </w:t>
      </w:r>
      <w:r w:rsidRPr="00B556D8">
        <w:rPr>
          <w:rFonts w:ascii="Arial" w:hAnsi="Arial" w:cs="Arial"/>
          <w:sz w:val="24"/>
          <w:szCs w:val="24"/>
        </w:rPr>
        <w:t>was saying she’s going to, she’s the one organising it.  So we’ll see what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 virtual cycle around...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cycle around and she’ll note the mileage.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 sounds like fun.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so we’ll see what happens.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How far you get.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You’ll be getting the gold medal with those kinds of...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Oh no, some people are a lot better than 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there are people that cycle for longer.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interesting.  Is everybody on your shift cycling or is it just a few of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Not everybody, a few of them, quite a few.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some that don’t.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The ones that don’t, do you think...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Some have a health problem and all that because some have the line in their neck and they are not allowed to do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there’s quite a few of you that are doing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How does that work when you’re all cycling together, has it made any difference.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We’ve got 4 or 5 cycles so they just put us on and then change it to others after we’ve finished.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has the cycling made a difference in any way to what goes on in the unit.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Has it made a difference to the patients with each other, is there any competitiveness.  I know in the focus groups people were saying that might happen.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Everybody is different, gets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Gets on with their own thing.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 you encourage each other.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Yes, I thought you did.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How does that work.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did encourage one lady.  She wants to go but she’s got a line on and medically she can’t do it yet so she’s waiting for it to get better so she can do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would you say it’s been popular,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interesting.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And it’s quite popular now.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More people have joined in.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so we’ve talked a bit about some of the benefits that you’ve felt with the increase in the muscle and the appetite, the improvements on dialysis, anything else.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there anything that you do differently, you know, outside of...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 it’s all...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It’s all the same.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 haven’t started running marathons or...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Some people talk about the fact that they notice they can climb the stairs quicker or things, have you ever noticed anything like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Because in my ankles I’ve got arthritis and that stops me, giving me a problem.  But I’ve learnt to live with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Has that made a difference on the cycling at all.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because I push it with my heel.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you’ve found a way.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you can always find a way.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to make it work.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it because it was painful doing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even by pushing it.  Sometimes my feet pushes it and it, oh it’s...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you’ve found a strategy.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Was that something you’d thought about before you started the cycling, about how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I thought I’ll just give it a try and see how it works.  I’ve found that that’s the best way I could do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there’s clearly been some benefits, any challenges you’ve found with it or just kind of problems at all.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Anything a little bit...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I’ve got nothing.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You can say, you don’t have to worry that </w:t>
      </w:r>
      <w:r>
        <w:rPr>
          <w:rFonts w:ascii="Arial" w:hAnsi="Arial" w:cs="Arial"/>
          <w:b/>
          <w:sz w:val="24"/>
          <w:szCs w:val="24"/>
        </w:rPr>
        <w:t>[researcher name]</w:t>
      </w:r>
      <w:r w:rsidRPr="00B556D8">
        <w:rPr>
          <w:rFonts w:ascii="Arial" w:hAnsi="Arial" w:cs="Arial"/>
          <w:b/>
          <w:sz w:val="24"/>
          <w:szCs w:val="24"/>
        </w:rPr>
        <w:t xml:space="preserve"> is there watching.  Because obviously what we’re trying to do is iron out any problems so we’re just wondering if there’s anything that works less well or...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nothing.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all been fairly...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very straightforward.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Good.  What happens at the end when you finish the session of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Just rest, go to sleep maybe if you can.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 you have to call somebody to come and take the bike, how does that work.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r w:rsidRPr="00B01A70">
        <w:rPr>
          <w:rFonts w:ascii="Arial" w:hAnsi="Arial" w:cs="Arial"/>
          <w:sz w:val="24"/>
          <w:szCs w:val="24"/>
        </w:rPr>
        <w:t xml:space="preserve">, </w:t>
      </w:r>
      <w:r w:rsidRPr="00B01A70">
        <w:rPr>
          <w:rFonts w:ascii="Arial" w:hAnsi="Arial" w:cs="Arial"/>
          <w:bCs/>
          <w:sz w:val="24"/>
          <w:szCs w:val="24"/>
        </w:rPr>
        <w:t>[the physio]</w:t>
      </w:r>
      <w:r w:rsidRPr="00B556D8">
        <w:rPr>
          <w:rFonts w:ascii="Arial" w:hAnsi="Arial" w:cs="Arial"/>
          <w:b/>
          <w:sz w:val="24"/>
          <w:szCs w:val="24"/>
        </w:rPr>
        <w:t xml:space="preserve"> </w:t>
      </w:r>
      <w:r w:rsidRPr="00B556D8">
        <w:rPr>
          <w:rFonts w:ascii="Arial" w:hAnsi="Arial" w:cs="Arial"/>
          <w:sz w:val="24"/>
          <w:szCs w:val="24"/>
        </w:rPr>
        <w:t xml:space="preserve"> does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 comes...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She takes it off, cleans it up, takes it to the next patient.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that’s all quite straightforward.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would you say motivates you to keep cycling because you said you’ve been doing it for about 4 months now, is that right.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motivates you to carry 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It passes my time and,to tell you the truth, </w:t>
      </w:r>
      <w:r>
        <w:rPr>
          <w:rFonts w:ascii="Arial" w:hAnsi="Arial" w:cs="Arial"/>
          <w:sz w:val="24"/>
          <w:szCs w:val="24"/>
        </w:rPr>
        <w:t>its</w:t>
      </w:r>
      <w:r w:rsidRPr="00B01A70">
        <w:rPr>
          <w:rFonts w:ascii="Arial" w:hAnsi="Arial" w:cs="Arial"/>
          <w:sz w:val="24"/>
          <w:szCs w:val="24"/>
        </w:rPr>
        <w:t xml:space="preserve"> </w:t>
      </w:r>
      <w:r w:rsidRPr="00B01A70">
        <w:rPr>
          <w:rFonts w:ascii="Arial" w:hAnsi="Arial" w:cs="Arial"/>
          <w:bCs/>
          <w:sz w:val="24"/>
          <w:szCs w:val="24"/>
        </w:rPr>
        <w:t>[the physio]</w:t>
      </w:r>
      <w:r w:rsidRPr="00B01A70">
        <w:rPr>
          <w:rFonts w:ascii="Arial" w:hAnsi="Arial" w:cs="Arial"/>
          <w:sz w:val="24"/>
          <w:szCs w:val="24"/>
        </w:rPr>
        <w:t xml:space="preserve"> </w:t>
      </w:r>
      <w:r w:rsidRPr="00B556D8">
        <w:rPr>
          <w:rFonts w:ascii="Arial" w:hAnsi="Arial" w:cs="Arial"/>
          <w:sz w:val="24"/>
          <w:szCs w:val="24"/>
        </w:rPr>
        <w:t>as well.  She comes, she talks to you and says come on, let’s do it, you can do it.  You see the way she says it, she’s like a coach.  And M, they are really good both of them.</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they spur you on to...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does she push you to kind of do more or...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She says just do enough so we are just a little bit out of breath or something, which helps.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she’s had a key...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that’s where the physio comes in, they know exactly how far to go.  Because nurses wouldn’t know how far to go or anything.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 can give you that kind of...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That kind of reassurance.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advice.  Ok, is there anything else that keeps you motivated.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That’s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Good stuff.  Well as long as something keeps you motivated that’s good isn’t it.  How has how you feel about the cycling changed.  So obviously last time we spoke to you was before you’d even seen a bike, how do you feel about it now looking back on that, now that you’ve had all that time of...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It’s good, it’s good.  Yes it’s pretty good.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 sounds like it’s been quite positive for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better than I thought it would be.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In what ways.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thought we might not be able to do it while we are lying in the bed but it’s quite comfortable.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so the kind of practicalities of how it would work.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that’s been ok for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would you say if, you mentioned that there was a lady who was thinking about it, if there was somebody who had seen it on the unit and was thinking about giving it a go, what would you say to them about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Go for it, yes.  Try it yourself and find out, without trying you won’t know.  But then it works differently for each person but so far all the people who are doing it have benefited.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quite positive generally.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Have you noticed any other problems generally with the bikes.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all been running quite well.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it’s fine.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 you think that all patients could get something out of the cycling, could benefit.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Anybody.  Even a bit of exercise,you always get something out of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would be spurring them on to have a go.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Even if you walk from here to that door it will be a benefit for something.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the ones that you think aren’t trying it, you think that’s mainly on health grounds.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Rather than they don’t fancy it.  Some people just don’t like the look of it do they.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some are, some are, they haven’t tried it.  Some people are like that, they don’t want to try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do you think that’s about.  Some people are a bit more reluctant aren’t they to try new things.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Ok.  And we talked a little bit about as well the assessments and things that  </w:t>
      </w:r>
      <w:r>
        <w:rPr>
          <w:rFonts w:ascii="Arial" w:hAnsi="Arial" w:cs="Arial"/>
          <w:b/>
          <w:bCs/>
          <w:sz w:val="24"/>
          <w:szCs w:val="24"/>
        </w:rPr>
        <w:t>[the physio]</w:t>
      </w:r>
      <w:r w:rsidRPr="00B556D8">
        <w:rPr>
          <w:rFonts w:ascii="Arial" w:hAnsi="Arial" w:cs="Arial"/>
          <w:b/>
          <w:sz w:val="24"/>
          <w:szCs w:val="24"/>
        </w:rPr>
        <w:t xml:space="preserve">  does, is there anything else that you’d do.  So she tests the muscle and things you said, she measures the...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Are there any other tests that she does.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She does if they are diabetic, she would test the blood sugar before you start and after you’ve finished to make sure it’s not gone down.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not the case for you is it.  Oh that is for you, so she’d do that, does she do that every session.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Every session.  Because after cycling for one hour the blood sugar drops down by 4 points so she makes sure that it is reasonable.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she keeps an eye on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there anything else that she tests.  Does she do some of the tests, things like the sit to stand test, really to see how many times you can get out of the chair.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that she does every 3 months.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Every 3 months, ok.  Have you had a...</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can’t do it, because my ankle is stiff I can’t.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so she’s using other ways to see how you’re progressing.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she measures the strength.</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that’s improved did you say.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double since last time.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very positive.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Is that a motivation, to see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Because you feel better but to see...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To see it,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Results as it were, do you think that’s a useful way to get...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you feel like you know what’s going on.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something a bit more tangible isn’t it that you can see.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Anything else.  Do you need to fill in any extra questionnaires or paperwork or anything like that with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 you don’t have to do any of that sort of stuff.</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Would you mind having to do extra, you know, with the cycling.  If there was any more...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 don’t like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 don’t like filling things in, it’s always a bit boring having to fill extra forms in isn’t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 don’t like it.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it’s alright at the moment with the kinds of assessments you’ve got.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that’s fine.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fine but you wouldn’t be in favour of filling in loads of paperwork.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I have enough paperwork already.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There’s always a lot of paperwork with all these things.  So we’ve talked a bit already about the staff, you’ve said quite a lot of interesting things about the nurses and whether or not they got involved.  Have you either seen a time when the nurses have had to get involved in any way in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They came once when </w:t>
      </w:r>
      <w:r>
        <w:rPr>
          <w:rFonts w:ascii="Arial" w:hAnsi="Arial" w:cs="Arial"/>
          <w:sz w:val="24"/>
          <w:szCs w:val="24"/>
        </w:rPr>
        <w:t>[the physio]</w:t>
      </w:r>
      <w:r w:rsidRPr="00B556D8">
        <w:rPr>
          <w:rFonts w:ascii="Arial" w:hAnsi="Arial" w:cs="Arial"/>
          <w:sz w:val="24"/>
          <w:szCs w:val="24"/>
        </w:rPr>
        <w:t xml:space="preserve"> wasn’t here, they gave me the cycle to cycle, but since then that’s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Right.  And was that because </w:t>
      </w:r>
      <w:r w:rsidRPr="00B01A70">
        <w:rPr>
          <w:rFonts w:ascii="Arial" w:hAnsi="Arial" w:cs="Arial"/>
          <w:b/>
          <w:sz w:val="24"/>
          <w:szCs w:val="24"/>
        </w:rPr>
        <w:t>[the physio]</w:t>
      </w:r>
      <w:r w:rsidRPr="00B556D8">
        <w:rPr>
          <w:rFonts w:ascii="Arial" w:hAnsi="Arial" w:cs="Arial"/>
          <w:sz w:val="24"/>
          <w:szCs w:val="24"/>
        </w:rPr>
        <w:t xml:space="preserve"> </w:t>
      </w:r>
      <w:r w:rsidRPr="00B556D8">
        <w:rPr>
          <w:rFonts w:ascii="Arial" w:hAnsi="Arial" w:cs="Arial"/>
          <w:b/>
          <w:sz w:val="24"/>
          <w:szCs w:val="24"/>
        </w:rPr>
        <w:t xml:space="preserve"> was on holiday or something.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But even if</w:t>
      </w:r>
      <w:r>
        <w:rPr>
          <w:rFonts w:ascii="Arial" w:hAnsi="Arial" w:cs="Arial"/>
          <w:sz w:val="24"/>
          <w:szCs w:val="24"/>
        </w:rPr>
        <w:t xml:space="preserve"> [the physio]</w:t>
      </w:r>
      <w:r w:rsidRPr="00B556D8">
        <w:rPr>
          <w:rFonts w:ascii="Arial" w:hAnsi="Arial" w:cs="Arial"/>
          <w:sz w:val="24"/>
          <w:szCs w:val="24"/>
        </w:rPr>
        <w:t xml:space="preserve"> is not there, now they don’t come around.</w:t>
      </w:r>
    </w:p>
    <w:p w:rsidR="00D420FA" w:rsidRPr="00B556D8" w:rsidRDefault="00D420FA" w:rsidP="00EC679D">
      <w:pPr>
        <w:spacing w:after="0" w:line="240" w:lineRule="auto"/>
        <w:jc w:val="both"/>
        <w:rPr>
          <w:rFonts w:ascii="Arial" w:hAnsi="Arial" w:cs="Arial"/>
          <w:sz w:val="24"/>
          <w:szCs w:val="24"/>
        </w:rPr>
      </w:pPr>
    </w:p>
    <w:p w:rsidR="00D420FA" w:rsidRPr="00B01A70"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Does anybody </w:t>
      </w:r>
      <w:r w:rsidRPr="00B01A70">
        <w:rPr>
          <w:rFonts w:ascii="Arial" w:hAnsi="Arial" w:cs="Arial"/>
          <w:b/>
          <w:sz w:val="24"/>
          <w:szCs w:val="24"/>
        </w:rPr>
        <w:t>ask if [the physio]</w:t>
      </w:r>
      <w:r>
        <w:rPr>
          <w:rFonts w:ascii="Arial" w:hAnsi="Arial" w:cs="Arial"/>
          <w:b/>
          <w:sz w:val="24"/>
          <w:szCs w:val="24"/>
        </w:rPr>
        <w:t>’s</w:t>
      </w:r>
      <w:r w:rsidRPr="00B01A70">
        <w:rPr>
          <w:rFonts w:ascii="Arial" w:hAnsi="Arial" w:cs="Arial"/>
          <w:b/>
          <w:sz w:val="24"/>
          <w:szCs w:val="24"/>
        </w:rPr>
        <w:t xml:space="preserve">  not there.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there’s no cycling on those days.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cycling.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Ok.  Would you change anything about how it’s run, you’ve said that </w:t>
      </w:r>
      <w:r>
        <w:rPr>
          <w:rFonts w:ascii="Arial" w:hAnsi="Arial" w:cs="Arial"/>
          <w:b/>
          <w:sz w:val="24"/>
          <w:szCs w:val="24"/>
        </w:rPr>
        <w:t>[physio name]</w:t>
      </w:r>
      <w:r w:rsidRPr="00B556D8">
        <w:rPr>
          <w:rFonts w:ascii="Arial" w:hAnsi="Arial" w:cs="Arial"/>
          <w:b/>
          <w:sz w:val="24"/>
          <w:szCs w:val="24"/>
        </w:rPr>
        <w:t>’s doing a really good job by the sound of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would you change anything about who’s involved or how it was organised or anything like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it’s fine.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What about on those days when </w:t>
      </w:r>
      <w:r w:rsidRPr="00B01A70">
        <w:rPr>
          <w:rFonts w:ascii="Arial" w:hAnsi="Arial" w:cs="Arial"/>
          <w:b/>
          <w:sz w:val="24"/>
          <w:szCs w:val="24"/>
        </w:rPr>
        <w:t>[the physio]</w:t>
      </w:r>
      <w:r w:rsidRPr="00B556D8">
        <w:rPr>
          <w:rFonts w:ascii="Arial" w:hAnsi="Arial" w:cs="Arial"/>
          <w:sz w:val="24"/>
          <w:szCs w:val="24"/>
        </w:rPr>
        <w:t xml:space="preserve"> </w:t>
      </w:r>
      <w:r w:rsidRPr="00B556D8">
        <w:rPr>
          <w:rFonts w:ascii="Arial" w:hAnsi="Arial" w:cs="Arial"/>
          <w:b/>
          <w:sz w:val="24"/>
          <w:szCs w:val="24"/>
        </w:rPr>
        <w:t>is not there.  As a kind of backup would it be useful if one of the nurses did, do you think patients would be happy with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would be helpful but I don’t think they could.  No, because you’re taking them off their job and they are busy, they wouldn’t be able to concentrate on the patients where they’re needed most.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 you think that’s why people don’t ask, you </w:t>
      </w:r>
      <w:r w:rsidRPr="00B01A70">
        <w:rPr>
          <w:rFonts w:ascii="Arial" w:hAnsi="Arial" w:cs="Arial"/>
          <w:b/>
          <w:sz w:val="24"/>
          <w:szCs w:val="24"/>
        </w:rPr>
        <w:t>know, if [the physio]’s not</w:t>
      </w:r>
      <w:r w:rsidRPr="00B556D8">
        <w:rPr>
          <w:rFonts w:ascii="Arial" w:hAnsi="Arial" w:cs="Arial"/>
          <w:b/>
          <w:sz w:val="24"/>
          <w:szCs w:val="24"/>
        </w:rPr>
        <w:t xml:space="preserve"> there people don’t ask because...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they are busy doing other things.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Would you like to cycle on those other days.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my only problem possibly is if there isn’t one dedicated staff to do that.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somebody who’s able to have the time.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Because now the staff, nobody would be the responsible one because everybody will rely on somebody else to do it.  If there is one dedicated staff who knows it is their job and they will do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do you think that generally patients would be ok with that, that it was somebody else stepping in.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useful to know.  So if we were thinking about introducing the cycling to another unit, what do you think about how that should be organised.  You’ve said already that you think the physio is probably a good...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For a start you will have to have a physio there if it’s a new unit but once they are trained then it’s fine.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Once the...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Once they have introduced themselves, if you’ve introduced all the cycles...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To the staff you mean or to the patient.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To the patient.  Because if it’s a physio that will reassure them and then you can get some staff to do it, but dedicated staff, not nurses.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initially when it’s first set up and everybody’s new, having the physio to...</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And you’ve obviously said that you value the role of the physio because they’re expert and reassure you, do you think that that would also be the case for other patients.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would be.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That it’s important to have a physio.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Because it’s important for us to find out how patients view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if it was an untrained person then you think that would make a difference.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would.</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We’ve talked about some of the other patients, what about your family or friends or other people that you know, have you talked to anybody else about the fact that you’re doing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my children they all know.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do they think.</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It’s good.  In fact I did talk to, I went to </w:t>
      </w:r>
      <w:smartTag w:uri="urn:schemas-microsoft-com:office:smarttags" w:element="country-region">
        <w:r w:rsidRPr="00B556D8">
          <w:rPr>
            <w:rFonts w:ascii="Arial" w:hAnsi="Arial" w:cs="Arial"/>
            <w:sz w:val="24"/>
            <w:szCs w:val="24"/>
          </w:rPr>
          <w:t>Wales</w:t>
        </w:r>
      </w:smartTag>
      <w:r w:rsidRPr="00B556D8">
        <w:rPr>
          <w:rFonts w:ascii="Arial" w:hAnsi="Arial" w:cs="Arial"/>
          <w:sz w:val="24"/>
          <w:szCs w:val="24"/>
        </w:rPr>
        <w:t xml:space="preserve"> on a holiday and I did talk to the nurse down there when they were dialysing me.  They said yes they would like to have one but they haven’t got a physio so it doesn’t work.</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 interesting.  So you were telling them about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Had they heard about it then.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they’d heard about it.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And it’s something they’d like but...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They’d like to but they haven’t got a physio.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Have they got any bikes.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they haven’t got any.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Because some units in </w:t>
      </w:r>
      <w:smartTag w:uri="urn:schemas-microsoft-com:office:smarttags" w:element="country-region">
        <w:r w:rsidRPr="00B556D8">
          <w:rPr>
            <w:rFonts w:ascii="Arial" w:hAnsi="Arial" w:cs="Arial"/>
            <w:b/>
            <w:sz w:val="24"/>
            <w:szCs w:val="24"/>
          </w:rPr>
          <w:t>Wales</w:t>
        </w:r>
      </w:smartTag>
      <w:r w:rsidRPr="00B556D8">
        <w:rPr>
          <w:rFonts w:ascii="Arial" w:hAnsi="Arial" w:cs="Arial"/>
          <w:b/>
          <w:sz w:val="24"/>
          <w:szCs w:val="24"/>
        </w:rPr>
        <w:t xml:space="preserve"> have.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Have they.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Well I think they’d heard of it but I don’t know about now.</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They used to have perhaps.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but they didn’t have a physio there so...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It’s the same old story.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missed out on the cycling whilst you were on holiday.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your kidsyou mentioned, they think it’s a good idea do they.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have they said about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They said it’s good, any exercise is better than nothing.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Do they exercise themselves.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but my daughter is a sports teacher, yes she’s in the </w:t>
      </w:r>
      <w:r>
        <w:rPr>
          <w:rFonts w:ascii="Arial" w:hAnsi="Arial" w:cs="Arial"/>
          <w:sz w:val="24"/>
          <w:szCs w:val="24"/>
        </w:rPr>
        <w:t>[</w:t>
      </w:r>
      <w:r w:rsidRPr="00B556D8">
        <w:rPr>
          <w:rFonts w:ascii="Arial" w:hAnsi="Arial" w:cs="Arial"/>
          <w:sz w:val="24"/>
          <w:szCs w:val="24"/>
        </w:rPr>
        <w:t>College</w:t>
      </w:r>
      <w:r>
        <w:rPr>
          <w:rFonts w:ascii="Arial" w:hAnsi="Arial" w:cs="Arial"/>
          <w:sz w:val="24"/>
          <w:szCs w:val="24"/>
        </w:rPr>
        <w:t xml:space="preserve"> name]</w:t>
      </w:r>
      <w:r w:rsidRPr="00B556D8">
        <w:rPr>
          <w:rFonts w:ascii="Arial" w:hAnsi="Arial" w:cs="Arial"/>
          <w:sz w:val="24"/>
          <w:szCs w:val="24"/>
        </w:rPr>
        <w:t>, she teaches sports.  And my son is always, has...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they’re active.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Were you active before you became a dialysis patient.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 was a lot active then but after dialysis I couldn’t do anything.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Has that made any difference do you think, that you were active before.  Do you think if somebody was less active they might not be...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does but then I always find something else to do.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What kinds of things.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In the greenhouse, I’ve got a greenhouse, I go there.  Just stay upstairs on the computer.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you keep busy.</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How long would you say you plan to be involved in the cycling, is it something you see yourself sticking with.</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longer, as long as I can.</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 you think there’s anything that might stop you from being involved.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I don’t know because you never know.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you’d like to stay with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I’d like to stay.</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What would you say you liked the most about the cycling.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Just as I said, it’s good exercise, passing the time.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 sounds like that’s been important for you, passing time.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there’s nothing else, it keeps me going.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Is there anything else you’ve enjoyed about it.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 sounds like it’s been positive.  Have you got any advice for us about this.  So obviously what I’ve been saying is...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Nothing more.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How it would...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nothing more.  Everything is alright I think.</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even in terms of keeping things the same, you’d like it to sort of stay as it is.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As it is.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You’d like it to continue and not change anything.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if the cycling programme for any reason was to end, how would you feel about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Nothing.</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Would you miss it if you didn’t have the cycling.  Do you think patients would...</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Other patients I don’t know.  I’m sort of a person if it’s not there, it’s not there.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you’re making the most of it while it is there.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That’s it, yes.  If I get it, I get it.  If I don’t get it, I don’t get it.  Now it’s my time that I shouldn’t worry about things.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ok.  Is there anything else you’d like, any other kinds of exercise or any other things.  You mentioned about the physio being able to give you advice about back problems and things like that, is there anything else around exercise or physiotherapy or anything else that you’d like that you think would be useful.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nothing.  Nothing better, as long as there is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Right, a fairly satisfied customer then.</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Yes, I always say I’ve got more than I need anyway.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It’s a good way to look at life isn’t it.  That’s the end of the formal questions, I’ve covered everything that I wanted to ask you, have you got anything else to add.  Anything else we should be thinking about as we go forward with this research.</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No, nothing more.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We’ve covered everything from your point of view.</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Do you want to ask anything </w:t>
      </w:r>
      <w:r>
        <w:rPr>
          <w:rFonts w:ascii="Arial" w:hAnsi="Arial" w:cs="Arial"/>
          <w:b/>
          <w:sz w:val="24"/>
          <w:szCs w:val="24"/>
        </w:rPr>
        <w:t>[researcher name]</w:t>
      </w:r>
      <w:r w:rsidRPr="00B556D8">
        <w:rPr>
          <w:rFonts w:ascii="Arial" w:hAnsi="Arial" w:cs="Arial"/>
          <w:b/>
          <w:sz w:val="24"/>
          <w:szCs w:val="24"/>
        </w:rPr>
        <w:t xml:space="preserve">.  Sometimes you think of things whilst sitting listening.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No I don’t think so.  Have you ever had a problem when you’re cycling.  You know you said you’re glad </w:t>
      </w:r>
      <w:r w:rsidRPr="00B01A70">
        <w:rPr>
          <w:rFonts w:ascii="Arial" w:hAnsi="Arial" w:cs="Arial"/>
          <w:sz w:val="24"/>
          <w:szCs w:val="24"/>
        </w:rPr>
        <w:t>that [the physio]</w:t>
      </w:r>
      <w:r w:rsidRPr="00B556D8">
        <w:rPr>
          <w:rFonts w:ascii="Arial" w:hAnsi="Arial" w:cs="Arial"/>
          <w:sz w:val="24"/>
          <w:szCs w:val="24"/>
        </w:rPr>
        <w:t xml:space="preserve"> </w:t>
      </w:r>
      <w:r w:rsidRPr="00B556D8">
        <w:rPr>
          <w:rFonts w:ascii="Arial" w:hAnsi="Arial" w:cs="Arial"/>
          <w:b/>
          <w:sz w:val="24"/>
          <w:szCs w:val="24"/>
        </w:rPr>
        <w:t xml:space="preserve"> checks you all the time in case something goes wrong, but has anything ever gone wrong, like your blood pressure or anything.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it does go up or down,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has she ever had to stop you.</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 xml:space="preserve">No, it hasn’t gone that far to stop me but some other patients, yes, two(?).  </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Ok, that’s just useful to know.  And the other thing that we think we might do is to start running some exercise classes, not on dialysis but in the gym at the Hospital, that we might invite people to come along to on non-dialysis days.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Would you be interested in doing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would be.</w:t>
      </w:r>
    </w:p>
    <w:p w:rsidR="00D420FA" w:rsidRPr="00B556D8" w:rsidRDefault="00D420FA" w:rsidP="00EC679D">
      <w:pPr>
        <w:spacing w:after="0" w:line="240" w:lineRule="auto"/>
        <w:jc w:val="both"/>
        <w:rPr>
          <w:rFonts w:ascii="Arial" w:hAnsi="Arial" w:cs="Arial"/>
          <w:sz w:val="24"/>
          <w:szCs w:val="24"/>
        </w:rPr>
      </w:pPr>
    </w:p>
    <w:p w:rsidR="00D420FA" w:rsidRPr="00B01A70" w:rsidRDefault="00D420FA" w:rsidP="00EC679D">
      <w:pPr>
        <w:spacing w:after="0" w:line="240" w:lineRule="auto"/>
        <w:jc w:val="both"/>
        <w:rPr>
          <w:rFonts w:ascii="Arial" w:hAnsi="Arial" w:cs="Arial"/>
          <w:b/>
          <w:sz w:val="24"/>
          <w:szCs w:val="24"/>
        </w:rPr>
      </w:pPr>
      <w:r w:rsidRPr="00B01A70">
        <w:rPr>
          <w:rFonts w:ascii="Arial" w:hAnsi="Arial" w:cs="Arial"/>
          <w:b/>
          <w:sz w:val="24"/>
          <w:szCs w:val="24"/>
        </w:rPr>
        <w:t xml:space="preserve">Run by [the physio].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would be, 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we’d get some people together in the gym and we’d do different exercises.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The only problem with that is people don’t have transport.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 but we’d get you a taxi or something.</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Oh, then yes.  Like me, I’m always stuck without transport.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but if we sent a taxi for you or something then you think you’d be interested in coming to those.</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Because we might be able to do other kinds of exercises, like with weights and things to strengthen up your muscles even more and things like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So that’s something we’re thinking of doing next year.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that would be fine.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Would it.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A lot of people will come.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Because it will also give you a chance to get together away from the dialysis unit and talk to each other.</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That’ssomething that just occurred to me actually, that maybe we could have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Because they’ve got a swimming pool as well.</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Not a proper one, they’ve got a...</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But water there.</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Yes, I think so but I don’t know whether we’d be allowed to use that because that’s a bit specialist for, you know.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Oh.</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But I don’t know, we’d have to look into that one.  But I was thinking more of kind of, you know, different exercises to strengthen your legs and your arms and things like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Because I was thinking swimming, you can walk in the water.</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that would be fantastic if we had that facility but I don’t know whether we would be allowed to use the pool.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 think they might because it will benefit them.</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Yes, it’s just I think you need extra qualifications to save people if they’re drowning and things like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 you need the lifeguard but...</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Exactly, yes, I don’t know whether that’s </w:t>
      </w:r>
      <w:r w:rsidRPr="00B01A70">
        <w:rPr>
          <w:rFonts w:ascii="Arial" w:hAnsi="Arial" w:cs="Arial"/>
          <w:b/>
          <w:sz w:val="24"/>
          <w:szCs w:val="24"/>
        </w:rPr>
        <w:t>among [the physio’s]...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 xml:space="preserve">Get her on that course as well.  </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Anyway we’ll keep you informed about that.</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Yes.</w:t>
      </w: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r w:rsidRPr="00B556D8">
        <w:rPr>
          <w:rFonts w:ascii="Arial" w:hAnsi="Arial" w:cs="Arial"/>
          <w:b/>
          <w:sz w:val="24"/>
          <w:szCs w:val="24"/>
        </w:rPr>
        <w:t>Lovely, thank you very much, it’s been very helpful.</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r w:rsidRPr="00B556D8">
        <w:rPr>
          <w:rFonts w:ascii="Arial" w:hAnsi="Arial" w:cs="Arial"/>
          <w:sz w:val="24"/>
          <w:szCs w:val="24"/>
        </w:rPr>
        <w:t>INTERVIEW FINISHES</w:t>
      </w: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sz w:val="24"/>
          <w:szCs w:val="24"/>
        </w:rPr>
      </w:pPr>
    </w:p>
    <w:p w:rsidR="00D420FA" w:rsidRPr="00B556D8" w:rsidRDefault="00D420FA" w:rsidP="00EC679D">
      <w:pPr>
        <w:spacing w:after="0" w:line="240" w:lineRule="auto"/>
        <w:jc w:val="both"/>
        <w:rPr>
          <w:rFonts w:ascii="Arial" w:hAnsi="Arial" w:cs="Arial"/>
          <w:b/>
          <w:sz w:val="24"/>
          <w:szCs w:val="24"/>
        </w:rPr>
      </w:pPr>
    </w:p>
    <w:p w:rsidR="00D420FA" w:rsidRPr="00B556D8" w:rsidRDefault="00D420FA" w:rsidP="00EC679D">
      <w:pPr>
        <w:spacing w:after="0" w:line="240" w:lineRule="auto"/>
        <w:jc w:val="both"/>
        <w:rPr>
          <w:rFonts w:ascii="Arial" w:hAnsi="Arial" w:cs="Arial"/>
          <w:b/>
          <w:sz w:val="24"/>
          <w:szCs w:val="24"/>
        </w:rPr>
      </w:pPr>
    </w:p>
    <w:sectPr w:rsidR="00D420FA" w:rsidRPr="00B556D8" w:rsidSect="0079078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679D"/>
    <w:rsid w:val="00085BE6"/>
    <w:rsid w:val="000969E8"/>
    <w:rsid w:val="000B5445"/>
    <w:rsid w:val="0012555D"/>
    <w:rsid w:val="001455DD"/>
    <w:rsid w:val="001833EE"/>
    <w:rsid w:val="0018445E"/>
    <w:rsid w:val="001910B5"/>
    <w:rsid w:val="002E6775"/>
    <w:rsid w:val="002F1B26"/>
    <w:rsid w:val="002F5E40"/>
    <w:rsid w:val="003F03B8"/>
    <w:rsid w:val="00430228"/>
    <w:rsid w:val="00450CA9"/>
    <w:rsid w:val="004975B2"/>
    <w:rsid w:val="004C1A08"/>
    <w:rsid w:val="004D6700"/>
    <w:rsid w:val="005123DD"/>
    <w:rsid w:val="00614F3B"/>
    <w:rsid w:val="006D51B3"/>
    <w:rsid w:val="00733CE0"/>
    <w:rsid w:val="00755BCE"/>
    <w:rsid w:val="00790787"/>
    <w:rsid w:val="007A3340"/>
    <w:rsid w:val="007F2F43"/>
    <w:rsid w:val="00830A0C"/>
    <w:rsid w:val="008429CC"/>
    <w:rsid w:val="00864931"/>
    <w:rsid w:val="0089461E"/>
    <w:rsid w:val="009B742B"/>
    <w:rsid w:val="009E0B0D"/>
    <w:rsid w:val="009F363D"/>
    <w:rsid w:val="00A01D78"/>
    <w:rsid w:val="00A66ABD"/>
    <w:rsid w:val="00AB745A"/>
    <w:rsid w:val="00AC26D3"/>
    <w:rsid w:val="00B01A70"/>
    <w:rsid w:val="00B556D8"/>
    <w:rsid w:val="00C412A1"/>
    <w:rsid w:val="00D420FA"/>
    <w:rsid w:val="00DD1780"/>
    <w:rsid w:val="00E046BE"/>
    <w:rsid w:val="00E213A0"/>
    <w:rsid w:val="00EB79A9"/>
    <w:rsid w:val="00EC679D"/>
    <w:rsid w:val="00EC6DB0"/>
    <w:rsid w:val="00EF0057"/>
    <w:rsid w:val="00F15FD8"/>
    <w:rsid w:val="00F936B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787"/>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23</Pages>
  <Words>4047</Words>
  <Characters>23069</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QHD P06</dc:title>
  <dc:subject/>
  <dc:creator>Soraya</dc:creator>
  <cp:keywords/>
  <dc:description/>
  <cp:lastModifiedBy>Hannah Cummins</cp:lastModifiedBy>
  <cp:revision>2</cp:revision>
  <dcterms:created xsi:type="dcterms:W3CDTF">2015-04-06T21:45:00Z</dcterms:created>
  <dcterms:modified xsi:type="dcterms:W3CDTF">2015-04-06T21:45:00Z</dcterms:modified>
</cp:coreProperties>
</file>