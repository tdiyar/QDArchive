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4B8C" w:rsidRDefault="00814B8C" w:rsidP="0087699F">
      <w:pPr>
        <w:rPr>
          <w:b/>
          <w:bCs/>
        </w:rPr>
      </w:pPr>
      <w:r>
        <w:rPr>
          <w:b/>
          <w:bCs/>
        </w:rPr>
        <w:t xml:space="preserve">Recording the interview 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[patient name] how are you today?</w:t>
      </w:r>
    </w:p>
    <w:p w:rsidR="00814B8C" w:rsidRPr="0031702E" w:rsidRDefault="00814B8C" w:rsidP="0087699F">
      <w:r w:rsidRPr="0031702E">
        <w:t>P</w:t>
      </w:r>
      <w:r>
        <w:t>articipant</w:t>
      </w:r>
      <w:r w:rsidRPr="0031702E">
        <w:t>: I am alright.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 As you know we are here today to talk about Exercise while on Dialysis.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Could you please tell me when did you first hear about this cycling programme?</w:t>
      </w:r>
    </w:p>
    <w:p w:rsidR="00814B8C" w:rsidRDefault="00814B8C" w:rsidP="0087699F">
      <w:r>
        <w:t>Participant: I saw everyone was exercising so I found out.</w:t>
      </w:r>
    </w:p>
    <w:p w:rsidR="00814B8C" w:rsidRPr="0034245F" w:rsidRDefault="00814B8C" w:rsidP="0087699F">
      <w:pPr>
        <w:rPr>
          <w:b/>
          <w:bCs/>
        </w:rPr>
      </w:pPr>
      <w:r w:rsidRPr="0034245F">
        <w:rPr>
          <w:b/>
          <w:bCs/>
        </w:rPr>
        <w:t>RS: What did you do when you found out?</w:t>
      </w:r>
    </w:p>
    <w:p w:rsidR="00814B8C" w:rsidRDefault="00814B8C" w:rsidP="0087699F">
      <w:r>
        <w:t>Participant: Actually they came to talk about and said if anyone wanted to join this cycling programme, so I agreed to join it.</w:t>
      </w:r>
    </w:p>
    <w:p w:rsidR="00814B8C" w:rsidRDefault="00814B8C" w:rsidP="0087699F">
      <w:pPr>
        <w:rPr>
          <w:b/>
          <w:bCs/>
        </w:rPr>
      </w:pPr>
      <w:r w:rsidRPr="008F7071">
        <w:rPr>
          <w:b/>
          <w:bCs/>
        </w:rPr>
        <w:t>RS:</w:t>
      </w:r>
      <w:r>
        <w:rPr>
          <w:b/>
          <w:bCs/>
        </w:rPr>
        <w:t xml:space="preserve"> When you found out at first about this programme, what did you think about it?</w:t>
      </w:r>
    </w:p>
    <w:p w:rsidR="00814B8C" w:rsidRDefault="00814B8C" w:rsidP="0087699F">
      <w:r>
        <w:t>Participant</w:t>
      </w:r>
      <w:r w:rsidRPr="008F7071">
        <w:t xml:space="preserve">: Nothing. </w:t>
      </w:r>
      <w:r>
        <w:t>I liked it.  When I exercise I feel better and my body feels lighter.</w:t>
      </w:r>
    </w:p>
    <w:p w:rsidR="00814B8C" w:rsidRPr="0034245F" w:rsidRDefault="00814B8C" w:rsidP="0087699F">
      <w:pPr>
        <w:rPr>
          <w:b/>
          <w:bCs/>
        </w:rPr>
      </w:pPr>
      <w:r w:rsidRPr="0034245F">
        <w:rPr>
          <w:b/>
          <w:bCs/>
        </w:rPr>
        <w:t>RS: Good.</w:t>
      </w:r>
    </w:p>
    <w:p w:rsidR="00814B8C" w:rsidRPr="0067042B" w:rsidRDefault="00814B8C" w:rsidP="0087699F">
      <w:pPr>
        <w:rPr>
          <w:b/>
          <w:bCs/>
        </w:rPr>
      </w:pPr>
      <w:r w:rsidRPr="0067042B">
        <w:rPr>
          <w:b/>
          <w:bCs/>
        </w:rPr>
        <w:t xml:space="preserve">RS: How </w:t>
      </w:r>
      <w:r>
        <w:rPr>
          <w:b/>
          <w:bCs/>
        </w:rPr>
        <w:t>did you feel at first when you cycle</w:t>
      </w:r>
      <w:r w:rsidRPr="0067042B">
        <w:rPr>
          <w:b/>
          <w:bCs/>
        </w:rPr>
        <w:t>d?</w:t>
      </w:r>
    </w:p>
    <w:p w:rsidR="00814B8C" w:rsidRDefault="00814B8C" w:rsidP="0087699F">
      <w:r>
        <w:t xml:space="preserve">Participant:  It felt little difficult at first as you have to do it lying down but we got used to it now. 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 G</w:t>
      </w:r>
      <w:r w:rsidRPr="00992138">
        <w:rPr>
          <w:b/>
          <w:bCs/>
        </w:rPr>
        <w:t>ood!  What do you think you will achieve by taking part in this(project)</w:t>
      </w:r>
      <w:r>
        <w:rPr>
          <w:b/>
          <w:bCs/>
        </w:rPr>
        <w:t xml:space="preserve"> or what benefit you would have</w:t>
      </w:r>
      <w:r w:rsidRPr="00992138">
        <w:rPr>
          <w:b/>
          <w:bCs/>
        </w:rPr>
        <w:t>?</w:t>
      </w:r>
    </w:p>
    <w:p w:rsidR="00814B8C" w:rsidRDefault="00814B8C" w:rsidP="0087699F">
      <w:r>
        <w:t>Participant: I think our body gets stronger.</w:t>
      </w:r>
    </w:p>
    <w:p w:rsidR="00814B8C" w:rsidRPr="003E64B2" w:rsidRDefault="00814B8C" w:rsidP="0087699F">
      <w:pPr>
        <w:rPr>
          <w:b/>
          <w:bCs/>
        </w:rPr>
      </w:pPr>
      <w:r w:rsidRPr="003E64B2">
        <w:rPr>
          <w:b/>
          <w:bCs/>
        </w:rPr>
        <w:t>RS: Anything else?  Have you noticed any other changes?</w:t>
      </w:r>
    </w:p>
    <w:p w:rsidR="00814B8C" w:rsidRDefault="00814B8C" w:rsidP="0087699F">
      <w:r>
        <w:t>Participant: I think when we exercise; the body feels light and relaxed.</w:t>
      </w:r>
    </w:p>
    <w:p w:rsidR="00814B8C" w:rsidRPr="003E64B2" w:rsidRDefault="00814B8C" w:rsidP="0087699F">
      <w:pPr>
        <w:rPr>
          <w:b/>
          <w:bCs/>
        </w:rPr>
      </w:pPr>
      <w:r w:rsidRPr="003E64B2">
        <w:rPr>
          <w:b/>
          <w:bCs/>
        </w:rPr>
        <w:t>RS: You feel relaxed.</w:t>
      </w:r>
    </w:p>
    <w:p w:rsidR="00814B8C" w:rsidRPr="00992138" w:rsidRDefault="00814B8C" w:rsidP="0087699F">
      <w:pPr>
        <w:rPr>
          <w:b/>
          <w:bCs/>
        </w:rPr>
      </w:pPr>
      <w:r w:rsidRPr="00992138">
        <w:rPr>
          <w:b/>
          <w:bCs/>
        </w:rPr>
        <w:t>RS: Do you think you have been successful in cycling?</w:t>
      </w:r>
    </w:p>
    <w:p w:rsidR="00814B8C" w:rsidRDefault="00814B8C" w:rsidP="0087699F">
      <w:r>
        <w:t>Participant: Yes.</w:t>
      </w:r>
    </w:p>
    <w:p w:rsidR="00814B8C" w:rsidRPr="00D446F6" w:rsidRDefault="00814B8C" w:rsidP="0087699F">
      <w:pPr>
        <w:rPr>
          <w:b/>
          <w:bCs/>
        </w:rPr>
      </w:pPr>
      <w:r w:rsidRPr="00D446F6">
        <w:rPr>
          <w:b/>
          <w:bCs/>
        </w:rPr>
        <w:t>RS: You think you have been successful.</w:t>
      </w:r>
      <w:r>
        <w:rPr>
          <w:b/>
          <w:bCs/>
        </w:rPr>
        <w:t xml:space="preserve">  Good.</w:t>
      </w:r>
    </w:p>
    <w:p w:rsidR="00814B8C" w:rsidRDefault="00814B8C" w:rsidP="0087699F">
      <w:pPr>
        <w:rPr>
          <w:b/>
          <w:bCs/>
        </w:rPr>
      </w:pPr>
      <w:r w:rsidRPr="00992138">
        <w:rPr>
          <w:b/>
          <w:bCs/>
        </w:rPr>
        <w:t>RS:</w:t>
      </w:r>
      <w:r>
        <w:rPr>
          <w:b/>
          <w:bCs/>
        </w:rPr>
        <w:t xml:space="preserve"> Can you describe a cycling session in your own words please? (Rephrased the question)</w:t>
      </w:r>
    </w:p>
    <w:p w:rsidR="00814B8C" w:rsidRDefault="00814B8C" w:rsidP="0087699F">
      <w:r>
        <w:t>Participant</w:t>
      </w:r>
      <w:r w:rsidRPr="00F11EC1">
        <w:t xml:space="preserve">: </w:t>
      </w:r>
      <w:r>
        <w:t>I start after 30 minutes.</w:t>
      </w:r>
    </w:p>
    <w:p w:rsidR="00814B8C" w:rsidRDefault="00814B8C" w:rsidP="0087699F">
      <w:pPr>
        <w:rPr>
          <w:b/>
          <w:bCs/>
        </w:rPr>
      </w:pPr>
      <w:r w:rsidRPr="00D446F6">
        <w:rPr>
          <w:b/>
          <w:bCs/>
        </w:rPr>
        <w:t>RS: How long you cycle for?</w:t>
      </w:r>
    </w:p>
    <w:p w:rsidR="00814B8C" w:rsidRPr="00D446F6" w:rsidRDefault="00814B8C" w:rsidP="0087699F">
      <w:r w:rsidRPr="00D446F6">
        <w:t>P</w:t>
      </w:r>
      <w:r>
        <w:t>articipant</w:t>
      </w:r>
      <w:r w:rsidRPr="00D446F6">
        <w:t>: I cycle for 30 minutes.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 xml:space="preserve">RS: 30 minutes.  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Do you start as soon as the dialysis starts?</w:t>
      </w:r>
    </w:p>
    <w:p w:rsidR="00814B8C" w:rsidRPr="00D446F6" w:rsidRDefault="00814B8C" w:rsidP="0087699F">
      <w:r w:rsidRPr="00D446F6">
        <w:t>P</w:t>
      </w:r>
      <w:r>
        <w:t>articipant</w:t>
      </w:r>
      <w:r w:rsidRPr="00D446F6">
        <w:t>:  NO, after half an hour</w:t>
      </w:r>
      <w:r>
        <w:t xml:space="preserve"> or after 15-20 minutes.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Ok after 30 minutes.  In which gear you cycle?</w:t>
      </w:r>
    </w:p>
    <w:p w:rsidR="00814B8C" w:rsidRPr="00D446F6" w:rsidRDefault="00814B8C" w:rsidP="0087699F">
      <w:r w:rsidRPr="00D446F6">
        <w:t>P</w:t>
      </w:r>
      <w:r>
        <w:t>articipant</w:t>
      </w:r>
      <w:r w:rsidRPr="00D446F6">
        <w:t>: At present I cycle in11-12 gear.</w:t>
      </w:r>
    </w:p>
    <w:p w:rsidR="00814B8C" w:rsidRDefault="00814B8C" w:rsidP="0087699F">
      <w:pPr>
        <w:rPr>
          <w:b/>
          <w:bCs/>
        </w:rPr>
      </w:pPr>
      <w:r w:rsidRPr="00F11EC1">
        <w:rPr>
          <w:b/>
          <w:bCs/>
        </w:rPr>
        <w:t>RS:</w:t>
      </w:r>
      <w:r>
        <w:rPr>
          <w:b/>
          <w:bCs/>
        </w:rPr>
        <w:t xml:space="preserve">  Ok and could you tell me how many times a week do you do cycling?</w:t>
      </w:r>
    </w:p>
    <w:p w:rsidR="00814B8C" w:rsidRDefault="00814B8C" w:rsidP="0087699F">
      <w:r>
        <w:t>Participant: Two days a week, Tuesday and Thursday.</w:t>
      </w:r>
    </w:p>
    <w:p w:rsidR="00814B8C" w:rsidRDefault="00814B8C" w:rsidP="0087699F">
      <w:pPr>
        <w:rPr>
          <w:b/>
          <w:bCs/>
        </w:rPr>
      </w:pPr>
      <w:r w:rsidRPr="00611C83">
        <w:rPr>
          <w:b/>
          <w:bCs/>
        </w:rPr>
        <w:t xml:space="preserve">RS: </w:t>
      </w:r>
      <w:r>
        <w:rPr>
          <w:b/>
          <w:bCs/>
        </w:rPr>
        <w:t xml:space="preserve">30 minutes both the times. </w:t>
      </w:r>
      <w:r w:rsidRPr="00611C83">
        <w:rPr>
          <w:b/>
          <w:bCs/>
        </w:rPr>
        <w:t>OK.  Do you think that is enough time?  Or would you like to increase it or decrease it?</w:t>
      </w:r>
    </w:p>
    <w:p w:rsidR="00814B8C" w:rsidRPr="00611C83" w:rsidRDefault="00814B8C" w:rsidP="0087699F">
      <w:r>
        <w:t>Participant: I am hoping to increase it.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How do you feel when you are cycling?</w:t>
      </w:r>
    </w:p>
    <w:p w:rsidR="00814B8C" w:rsidRDefault="00814B8C" w:rsidP="0087699F">
      <w:r>
        <w:t>Participant: Good (feelings).  Even if I feel sleepy; I still wake up and do cycling.  It feels better after cycling and the tiredness goes away.</w:t>
      </w:r>
    </w:p>
    <w:p w:rsidR="00814B8C" w:rsidRDefault="00814B8C" w:rsidP="0087699F">
      <w:pPr>
        <w:rPr>
          <w:b/>
          <w:bCs/>
        </w:rPr>
      </w:pPr>
      <w:r w:rsidRPr="007D7338">
        <w:rPr>
          <w:b/>
          <w:bCs/>
        </w:rPr>
        <w:t xml:space="preserve">RS: </w:t>
      </w:r>
      <w:r>
        <w:rPr>
          <w:b/>
          <w:bCs/>
        </w:rPr>
        <w:t>You do feel good.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What benefits are there you think about cycling?</w:t>
      </w:r>
    </w:p>
    <w:p w:rsidR="00814B8C" w:rsidRDefault="00814B8C" w:rsidP="0087699F">
      <w:r w:rsidRPr="0038550D">
        <w:t>P</w:t>
      </w:r>
      <w:r>
        <w:t>articipant</w:t>
      </w:r>
      <w:r w:rsidRPr="0038550D">
        <w:t>:</w:t>
      </w:r>
      <w:r>
        <w:t xml:space="preserve"> Same; get stronger and feel good (emotionally) and feel better (physically).</w:t>
      </w:r>
    </w:p>
    <w:p w:rsidR="00814B8C" w:rsidRPr="0038550D" w:rsidRDefault="00814B8C" w:rsidP="0087699F">
      <w:pPr>
        <w:rPr>
          <w:b/>
          <w:bCs/>
        </w:rPr>
      </w:pPr>
      <w:r w:rsidRPr="0038550D">
        <w:rPr>
          <w:b/>
          <w:bCs/>
        </w:rPr>
        <w:t>RS:  Do you think there is any disadvantage of cycling?</w:t>
      </w:r>
    </w:p>
    <w:p w:rsidR="00814B8C" w:rsidRDefault="00814B8C" w:rsidP="0087699F">
      <w:r>
        <w:t>Participant:  NO.</w:t>
      </w:r>
    </w:p>
    <w:p w:rsidR="00814B8C" w:rsidRDefault="00814B8C" w:rsidP="0087699F">
      <w:pPr>
        <w:rPr>
          <w:b/>
          <w:bCs/>
        </w:rPr>
      </w:pPr>
      <w:r w:rsidRPr="0038550D">
        <w:rPr>
          <w:b/>
          <w:bCs/>
        </w:rPr>
        <w:t xml:space="preserve">(RS to AS: There are no disadvantages.) 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 xml:space="preserve">RS: Since you started the cycling; </w:t>
      </w:r>
      <w:r w:rsidRPr="001B0337">
        <w:rPr>
          <w:b/>
          <w:bCs/>
        </w:rPr>
        <w:t>have you made</w:t>
      </w:r>
      <w:r>
        <w:rPr>
          <w:b/>
          <w:bCs/>
        </w:rPr>
        <w:t xml:space="preserve"> any changes? Any changes in your diet or increase in exercise, started going to gym etc.</w:t>
      </w:r>
    </w:p>
    <w:p w:rsidR="00814B8C" w:rsidRPr="00356AF5" w:rsidRDefault="00814B8C" w:rsidP="00B704D5">
      <w:r>
        <w:t>Participant: No.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What motivates you to continue the cycling?</w:t>
      </w:r>
    </w:p>
    <w:p w:rsidR="00814B8C" w:rsidRPr="00645F54" w:rsidRDefault="00814B8C" w:rsidP="0087699F">
      <w:r>
        <w:t>Participant</w:t>
      </w:r>
      <w:r w:rsidRPr="00D26421">
        <w:t xml:space="preserve">: </w:t>
      </w:r>
      <w:r>
        <w:t>Because I feel good! I feel good after cycling so I like to continue.</w:t>
      </w:r>
    </w:p>
    <w:p w:rsidR="00814B8C" w:rsidRDefault="00814B8C" w:rsidP="0087699F">
      <w:pPr>
        <w:rPr>
          <w:b/>
          <w:bCs/>
        </w:rPr>
      </w:pPr>
      <w:r w:rsidRPr="00D26421">
        <w:rPr>
          <w:b/>
          <w:bCs/>
        </w:rPr>
        <w:t xml:space="preserve">RS: Since you started the cycling </w:t>
      </w:r>
      <w:r>
        <w:rPr>
          <w:b/>
          <w:bCs/>
        </w:rPr>
        <w:t>you have felt different emotionally.  Do you ever feel angry or sad?</w:t>
      </w:r>
    </w:p>
    <w:p w:rsidR="00814B8C" w:rsidRPr="00D26421" w:rsidRDefault="00814B8C" w:rsidP="0087699F">
      <w:r>
        <w:t>Participant: No, I am always happy.  It is nothing like that.</w:t>
      </w:r>
    </w:p>
    <w:p w:rsidR="00814B8C" w:rsidRDefault="00814B8C" w:rsidP="0087699F">
      <w:pPr>
        <w:rPr>
          <w:b/>
          <w:bCs/>
        </w:rPr>
      </w:pPr>
      <w:r w:rsidRPr="00D26421">
        <w:rPr>
          <w:b/>
          <w:bCs/>
        </w:rPr>
        <w:t>RS: How do you feel when the</w:t>
      </w:r>
      <w:r>
        <w:rPr>
          <w:b/>
          <w:bCs/>
        </w:rPr>
        <w:t xml:space="preserve">y </w:t>
      </w:r>
      <w:r w:rsidRPr="00D26421">
        <w:rPr>
          <w:b/>
          <w:bCs/>
        </w:rPr>
        <w:t>assess you or carry out the physical tests?</w:t>
      </w:r>
    </w:p>
    <w:p w:rsidR="00814B8C" w:rsidRDefault="00814B8C" w:rsidP="0087699F">
      <w:r>
        <w:t>Participant: It feels good</w:t>
      </w:r>
      <w:r w:rsidRPr="00D26421">
        <w:t>.</w:t>
      </w:r>
    </w:p>
    <w:p w:rsidR="00814B8C" w:rsidRPr="00645F54" w:rsidRDefault="00814B8C" w:rsidP="0087699F">
      <w:pPr>
        <w:rPr>
          <w:b/>
          <w:bCs/>
        </w:rPr>
      </w:pPr>
      <w:r w:rsidRPr="00645F54">
        <w:rPr>
          <w:b/>
          <w:bCs/>
        </w:rPr>
        <w:t>RS: Do they do it well?</w:t>
      </w:r>
    </w:p>
    <w:p w:rsidR="00814B8C" w:rsidRDefault="00814B8C" w:rsidP="0087699F">
      <w:r>
        <w:t>Participant:  Yes they are good.  They are (nurses) trying to start the cycling on Saturdays. They have trained the nurses to adjust the bed and cycles.</w:t>
      </w:r>
    </w:p>
    <w:p w:rsidR="00814B8C" w:rsidRPr="00645F54" w:rsidRDefault="00814B8C" w:rsidP="0087699F">
      <w:pPr>
        <w:rPr>
          <w:b/>
          <w:bCs/>
        </w:rPr>
      </w:pPr>
      <w:r w:rsidRPr="00645F54">
        <w:rPr>
          <w:b/>
          <w:bCs/>
        </w:rPr>
        <w:t>RS: How often they assess you?</w:t>
      </w:r>
    </w:p>
    <w:p w:rsidR="00814B8C" w:rsidRDefault="00814B8C" w:rsidP="0087699F">
      <w:r>
        <w:t>Participant:They come every five minutes and check the blood pressure etc.</w:t>
      </w:r>
    </w:p>
    <w:p w:rsidR="00814B8C" w:rsidRDefault="00814B8C" w:rsidP="0087699F">
      <w:pPr>
        <w:rPr>
          <w:b/>
          <w:bCs/>
        </w:rPr>
      </w:pPr>
      <w:r w:rsidRPr="00E86F5F">
        <w:rPr>
          <w:b/>
          <w:bCs/>
        </w:rPr>
        <w:t>RS: Does that motivate you to do more?</w:t>
      </w:r>
    </w:p>
    <w:p w:rsidR="00814B8C" w:rsidRPr="00E86F5F" w:rsidRDefault="00814B8C" w:rsidP="0087699F">
      <w:r w:rsidRPr="00E86F5F">
        <w:t>P</w:t>
      </w:r>
      <w:r>
        <w:t>articipant</w:t>
      </w:r>
      <w:r w:rsidRPr="00E86F5F">
        <w:t>: Yes, I am hoping to increase up to 1 hour.</w:t>
      </w:r>
    </w:p>
    <w:p w:rsidR="00814B8C" w:rsidRDefault="00814B8C" w:rsidP="0087699F">
      <w:pPr>
        <w:rPr>
          <w:b/>
          <w:bCs/>
        </w:rPr>
      </w:pPr>
      <w:r w:rsidRPr="00314822">
        <w:rPr>
          <w:b/>
          <w:bCs/>
        </w:rPr>
        <w:t xml:space="preserve">RS: With this cycling programme who else from the staff helps you? </w:t>
      </w:r>
    </w:p>
    <w:p w:rsidR="00814B8C" w:rsidRDefault="00814B8C" w:rsidP="0087699F">
      <w:r w:rsidRPr="00314822">
        <w:t>P</w:t>
      </w:r>
      <w:r>
        <w:t>articipant</w:t>
      </w:r>
      <w:r w:rsidRPr="00314822">
        <w:t xml:space="preserve">: There </w:t>
      </w:r>
      <w:r>
        <w:t xml:space="preserve">are quite a few </w:t>
      </w:r>
      <w:r w:rsidRPr="00314822">
        <w:t>there.</w:t>
      </w:r>
      <w:r>
        <w:t xml:space="preserve">  I do not know their names.</w:t>
      </w:r>
    </w:p>
    <w:p w:rsidR="00814B8C" w:rsidRDefault="00814B8C" w:rsidP="0087699F">
      <w:pPr>
        <w:rPr>
          <w:b/>
          <w:bCs/>
        </w:rPr>
      </w:pPr>
      <w:r w:rsidRPr="00E86F5F">
        <w:rPr>
          <w:b/>
          <w:bCs/>
        </w:rPr>
        <w:t>RS: It does not matter if you do not know their names but tell me if you know what their job is?</w:t>
      </w:r>
      <w:r>
        <w:rPr>
          <w:b/>
          <w:bCs/>
        </w:rPr>
        <w:t xml:space="preserve">  Physio or a nurse?</w:t>
      </w:r>
    </w:p>
    <w:p w:rsidR="00814B8C" w:rsidRDefault="00814B8C" w:rsidP="0087699F">
      <w:r w:rsidRPr="00E86F5F">
        <w:t>P</w:t>
      </w:r>
      <w:r>
        <w:t>articipant</w:t>
      </w:r>
      <w:r w:rsidRPr="00E86F5F">
        <w:t xml:space="preserve">: </w:t>
      </w:r>
      <w:r>
        <w:t>Every time for cycling, one woman and one man comes to see us.</w:t>
      </w:r>
    </w:p>
    <w:p w:rsidR="00814B8C" w:rsidRPr="00964898" w:rsidRDefault="00814B8C" w:rsidP="0087699F">
      <w:pPr>
        <w:rPr>
          <w:b/>
          <w:bCs/>
        </w:rPr>
      </w:pPr>
      <w:r w:rsidRPr="00964898">
        <w:rPr>
          <w:b/>
          <w:bCs/>
        </w:rPr>
        <w:t>RS: Are they nurses?</w:t>
      </w:r>
    </w:p>
    <w:p w:rsidR="00814B8C" w:rsidRPr="00E86F5F" w:rsidRDefault="00814B8C" w:rsidP="0087699F">
      <w:r>
        <w:t>Participant: Yes, may be physiotherapist.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What do they do with you?</w:t>
      </w:r>
    </w:p>
    <w:p w:rsidR="00814B8C" w:rsidRDefault="00814B8C" w:rsidP="0087699F">
      <w:r w:rsidRPr="00314822">
        <w:t>P</w:t>
      </w:r>
      <w:r>
        <w:t>articipant</w:t>
      </w:r>
      <w:r w:rsidRPr="00314822">
        <w:t xml:space="preserve">: They come </w:t>
      </w:r>
      <w:r>
        <w:t>and talk to us and ask if we want to cycle.  If I say yes they set it up and explain what to do.</w:t>
      </w:r>
    </w:p>
    <w:p w:rsidR="00814B8C" w:rsidRDefault="00814B8C" w:rsidP="0087699F">
      <w:pPr>
        <w:rPr>
          <w:b/>
          <w:bCs/>
        </w:rPr>
      </w:pPr>
      <w:r w:rsidRPr="00314822">
        <w:rPr>
          <w:b/>
          <w:bCs/>
        </w:rPr>
        <w:t xml:space="preserve">RS: The staff </w:t>
      </w:r>
      <w:r>
        <w:rPr>
          <w:b/>
          <w:bCs/>
        </w:rPr>
        <w:t xml:space="preserve">that </w:t>
      </w:r>
      <w:r w:rsidRPr="00314822">
        <w:rPr>
          <w:b/>
          <w:bCs/>
        </w:rPr>
        <w:t>care for you, how do you feel about them?</w:t>
      </w:r>
    </w:p>
    <w:p w:rsidR="00814B8C" w:rsidRDefault="00814B8C" w:rsidP="0087699F">
      <w:r>
        <w:t>Participant</w:t>
      </w:r>
      <w:r w:rsidRPr="00314822">
        <w:t>:  It feels very good.</w:t>
      </w:r>
    </w:p>
    <w:p w:rsidR="00814B8C" w:rsidRPr="005C71FA" w:rsidRDefault="00814B8C" w:rsidP="0087699F">
      <w:pPr>
        <w:rPr>
          <w:b/>
          <w:bCs/>
        </w:rPr>
      </w:pPr>
      <w:r w:rsidRPr="005C71FA">
        <w:rPr>
          <w:b/>
          <w:bCs/>
        </w:rPr>
        <w:t>RS:</w:t>
      </w:r>
      <w:r>
        <w:rPr>
          <w:b/>
          <w:bCs/>
        </w:rPr>
        <w:t xml:space="preserve">  It does feel good.  Is the nurse also involved?</w:t>
      </w:r>
    </w:p>
    <w:p w:rsidR="00814B8C" w:rsidRDefault="00814B8C" w:rsidP="0087699F">
      <w:r>
        <w:t>Participant:  Yes, they are very helpful.</w:t>
      </w:r>
    </w:p>
    <w:p w:rsidR="00814B8C" w:rsidRDefault="00814B8C" w:rsidP="0087699F">
      <w:pPr>
        <w:rPr>
          <w:b/>
          <w:bCs/>
        </w:rPr>
      </w:pPr>
      <w:r w:rsidRPr="005C71FA">
        <w:rPr>
          <w:b/>
          <w:bCs/>
        </w:rPr>
        <w:t>RS:</w:t>
      </w:r>
      <w:r>
        <w:rPr>
          <w:b/>
          <w:bCs/>
        </w:rPr>
        <w:t xml:space="preserve">  Very good.  Does a doctor or consultant ever come to speak to you?</w:t>
      </w:r>
    </w:p>
    <w:p w:rsidR="00814B8C" w:rsidRDefault="00814B8C" w:rsidP="0087699F">
      <w:r>
        <w:t>Participant: Yes, a consultant visits occasionally.</w:t>
      </w:r>
    </w:p>
    <w:p w:rsidR="00814B8C" w:rsidRDefault="00814B8C" w:rsidP="0087699F">
      <w:pPr>
        <w:rPr>
          <w:b/>
          <w:bCs/>
        </w:rPr>
      </w:pPr>
      <w:r w:rsidRPr="00712C7D">
        <w:rPr>
          <w:b/>
          <w:bCs/>
        </w:rPr>
        <w:t xml:space="preserve">RS: </w:t>
      </w:r>
      <w:r>
        <w:rPr>
          <w:b/>
          <w:bCs/>
        </w:rPr>
        <w:t>Would you suggest any changes about the way the staff deal with you?</w:t>
      </w:r>
    </w:p>
    <w:p w:rsidR="00814B8C" w:rsidRPr="00712C7D" w:rsidRDefault="00814B8C" w:rsidP="0087699F">
      <w:r>
        <w:t>Participant: No. Everything is fine.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 We are thinking of introducing the same cycling programme in other units in your opinionw</w:t>
      </w:r>
      <w:r w:rsidRPr="00712C7D">
        <w:rPr>
          <w:b/>
          <w:bCs/>
        </w:rPr>
        <w:t xml:space="preserve">hich staff would be most useful to run that programme, </w:t>
      </w:r>
      <w:r>
        <w:rPr>
          <w:b/>
          <w:bCs/>
        </w:rPr>
        <w:t xml:space="preserve">nurse, </w:t>
      </w:r>
      <w:r w:rsidRPr="00712C7D">
        <w:rPr>
          <w:b/>
          <w:bCs/>
        </w:rPr>
        <w:t xml:space="preserve">a doctor, </w:t>
      </w:r>
      <w:r>
        <w:rPr>
          <w:b/>
          <w:bCs/>
        </w:rPr>
        <w:t xml:space="preserve">or </w:t>
      </w:r>
      <w:r w:rsidRPr="00712C7D">
        <w:rPr>
          <w:b/>
          <w:bCs/>
        </w:rPr>
        <w:t>a physiotherapist?</w:t>
      </w:r>
    </w:p>
    <w:p w:rsidR="00814B8C" w:rsidRDefault="00814B8C" w:rsidP="0087699F">
      <w:r>
        <w:t>Participant</w:t>
      </w:r>
      <w:r w:rsidRPr="00712C7D">
        <w:t xml:space="preserve">: </w:t>
      </w:r>
      <w:r>
        <w:t>A physiotherapist.</w:t>
      </w:r>
    </w:p>
    <w:p w:rsidR="00814B8C" w:rsidRPr="0024775E" w:rsidRDefault="00814B8C" w:rsidP="0087699F">
      <w:pPr>
        <w:rPr>
          <w:b/>
          <w:bCs/>
        </w:rPr>
      </w:pPr>
      <w:r w:rsidRPr="0024775E">
        <w:rPr>
          <w:b/>
          <w:bCs/>
        </w:rPr>
        <w:t>(RS to AS – A physiotherapist would be the best person to run the cycling programme)</w:t>
      </w:r>
    </w:p>
    <w:p w:rsidR="00814B8C" w:rsidRDefault="00814B8C" w:rsidP="0087699F">
      <w:pPr>
        <w:rPr>
          <w:b/>
          <w:bCs/>
        </w:rPr>
      </w:pPr>
      <w:r w:rsidRPr="00867F69">
        <w:rPr>
          <w:b/>
          <w:bCs/>
        </w:rPr>
        <w:t>RS:</w:t>
      </w:r>
      <w:r>
        <w:rPr>
          <w:b/>
          <w:bCs/>
        </w:rPr>
        <w:t xml:space="preserve">  What do you think other patients think about the cycling programme?</w:t>
      </w:r>
    </w:p>
    <w:p w:rsidR="00814B8C" w:rsidRDefault="00814B8C" w:rsidP="0087699F">
      <w:r>
        <w:t>Participant</w:t>
      </w:r>
      <w:r w:rsidRPr="00867F69">
        <w:t>:</w:t>
      </w:r>
      <w:r>
        <w:t>Someone told me yesterday that he/she feels tired but I will be honest I do not feel tired.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So you do enjoy it.</w:t>
      </w:r>
    </w:p>
    <w:p w:rsidR="00814B8C" w:rsidRPr="0024775E" w:rsidRDefault="00814B8C" w:rsidP="0087699F">
      <w:r w:rsidRPr="0024775E">
        <w:t>P</w:t>
      </w:r>
      <w:r>
        <w:t>articipant</w:t>
      </w:r>
      <w:r w:rsidRPr="0024775E">
        <w:t>: Yes I enjoy it.  Even if I feel sleepy I still want to cycle.</w:t>
      </w:r>
      <w:r>
        <w:t xml:space="preserve">  I feel better when I cycle.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What does your family and friends think about the cycling?</w:t>
      </w:r>
    </w:p>
    <w:p w:rsidR="00814B8C" w:rsidRDefault="00814B8C" w:rsidP="0087699F">
      <w:r>
        <w:t>Participant</w:t>
      </w:r>
      <w:r w:rsidRPr="00867F69">
        <w:t>:</w:t>
      </w:r>
      <w:r>
        <w:t xml:space="preserve">I have not discussed with anyone except my husband.  </w:t>
      </w:r>
    </w:p>
    <w:p w:rsidR="00814B8C" w:rsidRPr="00964898" w:rsidRDefault="00814B8C" w:rsidP="0087699F">
      <w:pPr>
        <w:rPr>
          <w:b/>
          <w:bCs/>
        </w:rPr>
      </w:pPr>
      <w:r w:rsidRPr="00964898">
        <w:rPr>
          <w:b/>
          <w:bCs/>
        </w:rPr>
        <w:t>RS: What did he say?</w:t>
      </w:r>
    </w:p>
    <w:p w:rsidR="00814B8C" w:rsidRPr="00011C33" w:rsidRDefault="00814B8C" w:rsidP="0087699F">
      <w:r>
        <w:t>He says if you feel good then continue.</w:t>
      </w: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 What do you think about how long you will continue taking part in this cycling programme?</w:t>
      </w:r>
    </w:p>
    <w:p w:rsidR="00814B8C" w:rsidRDefault="00814B8C" w:rsidP="0087699F">
      <w:r>
        <w:t>Participant</w:t>
      </w:r>
      <w:r w:rsidRPr="004E7513">
        <w:t xml:space="preserve">:  </w:t>
      </w:r>
      <w:r>
        <w:t>I wish it is continued.</w:t>
      </w:r>
    </w:p>
    <w:p w:rsidR="00814B8C" w:rsidRDefault="00814B8C" w:rsidP="0087699F">
      <w:pPr>
        <w:rPr>
          <w:b/>
          <w:bCs/>
        </w:rPr>
      </w:pPr>
      <w:r w:rsidRPr="00011C33">
        <w:rPr>
          <w:b/>
          <w:bCs/>
        </w:rPr>
        <w:t>(RS to AS – She would like it to be continued.)</w:t>
      </w:r>
    </w:p>
    <w:p w:rsidR="00814B8C" w:rsidRDefault="00814B8C" w:rsidP="0087699F">
      <w:pPr>
        <w:rPr>
          <w:b/>
          <w:bCs/>
        </w:rPr>
      </w:pPr>
    </w:p>
    <w:p w:rsidR="00814B8C" w:rsidRDefault="00814B8C" w:rsidP="0087699F">
      <w:pPr>
        <w:rPr>
          <w:b/>
          <w:bCs/>
        </w:rPr>
      </w:pPr>
      <w:r>
        <w:rPr>
          <w:b/>
          <w:bCs/>
        </w:rPr>
        <w:t>RS: What else do you like most?</w:t>
      </w:r>
    </w:p>
    <w:p w:rsidR="00814B8C" w:rsidRDefault="00814B8C" w:rsidP="0087699F">
      <w:r w:rsidRPr="001C3577">
        <w:t>P</w:t>
      </w:r>
      <w:r>
        <w:t>articipant</w:t>
      </w:r>
      <w:r w:rsidRPr="001C3577">
        <w:t>: Just this cycling!</w:t>
      </w:r>
    </w:p>
    <w:p w:rsidR="00814B8C" w:rsidRPr="00682B3D" w:rsidRDefault="00814B8C" w:rsidP="00857FC6">
      <w:pPr>
        <w:rPr>
          <w:b/>
          <w:bCs/>
        </w:rPr>
      </w:pPr>
      <w:r w:rsidRPr="00682B3D">
        <w:rPr>
          <w:b/>
          <w:bCs/>
        </w:rPr>
        <w:t>RS:  If someone else is willing to take part in cycling what would you say to them</w:t>
      </w:r>
      <w:r>
        <w:rPr>
          <w:b/>
          <w:bCs/>
        </w:rPr>
        <w:t xml:space="preserve"> if they ask your opinion</w:t>
      </w:r>
      <w:r w:rsidRPr="00682B3D">
        <w:rPr>
          <w:b/>
          <w:bCs/>
        </w:rPr>
        <w:t>?</w:t>
      </w:r>
    </w:p>
    <w:p w:rsidR="00814B8C" w:rsidRDefault="00814B8C" w:rsidP="00857FC6">
      <w:r>
        <w:t>Participant: Someone did ask my opinion.  I would tell them I like it.</w:t>
      </w:r>
    </w:p>
    <w:p w:rsidR="00814B8C" w:rsidRDefault="00814B8C" w:rsidP="00857FC6">
      <w:pPr>
        <w:rPr>
          <w:b/>
          <w:bCs/>
        </w:rPr>
      </w:pPr>
      <w:r w:rsidRPr="00682B3D">
        <w:rPr>
          <w:b/>
          <w:bCs/>
        </w:rPr>
        <w:t>RS:  Do you think every patient would benefit from cycling?</w:t>
      </w:r>
    </w:p>
    <w:p w:rsidR="00814B8C" w:rsidRDefault="00814B8C" w:rsidP="00857FC6">
      <w:r>
        <w:t>Participant:  I benefitted but I cannot say everyone would benefit.</w:t>
      </w:r>
    </w:p>
    <w:p w:rsidR="00814B8C" w:rsidRPr="00857FC6" w:rsidRDefault="00814B8C" w:rsidP="00857FC6">
      <w:pPr>
        <w:rPr>
          <w:b/>
          <w:bCs/>
        </w:rPr>
      </w:pPr>
      <w:r w:rsidRPr="00857FC6">
        <w:rPr>
          <w:b/>
          <w:bCs/>
        </w:rPr>
        <w:t>RS: Do you think anything should be changed about the cycling programme?</w:t>
      </w:r>
    </w:p>
    <w:p w:rsidR="00814B8C" w:rsidRDefault="00814B8C" w:rsidP="00857FC6">
      <w:r>
        <w:t xml:space="preserve">Participant: No, I cannot think about anything. </w:t>
      </w:r>
    </w:p>
    <w:p w:rsidR="00814B8C" w:rsidRDefault="00814B8C" w:rsidP="00857FC6">
      <w:pPr>
        <w:rPr>
          <w:b/>
          <w:bCs/>
        </w:rPr>
      </w:pPr>
      <w:r w:rsidRPr="00682B3D">
        <w:rPr>
          <w:b/>
          <w:bCs/>
        </w:rPr>
        <w:t>RS:  The set-up is OK as it is?</w:t>
      </w:r>
    </w:p>
    <w:p w:rsidR="00814B8C" w:rsidRDefault="00814B8C" w:rsidP="0087699F">
      <w:r>
        <w:t>Participant: Yes it is OK.</w:t>
      </w:r>
    </w:p>
    <w:p w:rsidR="00814B8C" w:rsidRDefault="00814B8C" w:rsidP="00857FC6">
      <w:pPr>
        <w:rPr>
          <w:b/>
          <w:bCs/>
        </w:rPr>
      </w:pPr>
      <w:r w:rsidRPr="00682B3D">
        <w:rPr>
          <w:b/>
          <w:bCs/>
        </w:rPr>
        <w:t>RS:  Do you have any advice or suggestions for the staff that runs this programme?</w:t>
      </w:r>
    </w:p>
    <w:p w:rsidR="00814B8C" w:rsidRPr="00682B3D" w:rsidRDefault="00814B8C" w:rsidP="00857FC6">
      <w:r>
        <w:t>P32: No</w:t>
      </w:r>
      <w:r w:rsidRPr="00682B3D">
        <w:t>, nothing.</w:t>
      </w:r>
    </w:p>
    <w:p w:rsidR="00814B8C" w:rsidRPr="007635B6" w:rsidRDefault="00814B8C" w:rsidP="00857FC6">
      <w:pPr>
        <w:rPr>
          <w:b/>
          <w:bCs/>
        </w:rPr>
      </w:pPr>
      <w:r w:rsidRPr="007635B6">
        <w:rPr>
          <w:b/>
          <w:bCs/>
        </w:rPr>
        <w:t>RS: What other kind of exercises you enjoy if you can manage to do?</w:t>
      </w:r>
    </w:p>
    <w:p w:rsidR="00814B8C" w:rsidRDefault="00814B8C" w:rsidP="0087699F">
      <w:r>
        <w:t>Participant: Sometimes</w:t>
      </w:r>
      <w:bookmarkStart w:id="0" w:name="_GoBack"/>
      <w:bookmarkEnd w:id="0"/>
      <w:r>
        <w:t xml:space="preserve"> I practice Yoga at home in the morning.  I do Yoga and the cycling, nothing else.</w:t>
      </w:r>
    </w:p>
    <w:p w:rsidR="00814B8C" w:rsidRDefault="00814B8C" w:rsidP="00A010B2">
      <w:pPr>
        <w:rPr>
          <w:b/>
          <w:bCs/>
        </w:rPr>
      </w:pPr>
      <w:r w:rsidRPr="007635B6">
        <w:rPr>
          <w:b/>
          <w:bCs/>
        </w:rPr>
        <w:t xml:space="preserve">RS: </w:t>
      </w:r>
      <w:r>
        <w:rPr>
          <w:b/>
          <w:bCs/>
        </w:rPr>
        <w:t>If there is a</w:t>
      </w:r>
      <w:r w:rsidRPr="007635B6">
        <w:rPr>
          <w:b/>
          <w:bCs/>
        </w:rPr>
        <w:t>ny</w:t>
      </w:r>
      <w:r>
        <w:rPr>
          <w:b/>
          <w:bCs/>
        </w:rPr>
        <w:t>thing else about cycling you c</w:t>
      </w:r>
      <w:r w:rsidRPr="007635B6">
        <w:rPr>
          <w:b/>
          <w:bCs/>
        </w:rPr>
        <w:t>an tell me now.</w:t>
      </w:r>
      <w:r>
        <w:rPr>
          <w:b/>
          <w:bCs/>
        </w:rPr>
        <w:t xml:space="preserve">  I had to cover the questionnaire before we could talk any other matters.  I will translate this interview in English later.</w:t>
      </w:r>
    </w:p>
    <w:p w:rsidR="00814B8C" w:rsidRDefault="00814B8C" w:rsidP="0087699F">
      <w:r>
        <w:t>Participant: The cycling programme is good and I enjoy it.</w:t>
      </w:r>
    </w:p>
    <w:p w:rsidR="00814B8C" w:rsidRPr="00A010B2" w:rsidRDefault="00814B8C" w:rsidP="0087699F">
      <w:pPr>
        <w:rPr>
          <w:b/>
          <w:bCs/>
        </w:rPr>
      </w:pPr>
      <w:r w:rsidRPr="00A010B2">
        <w:rPr>
          <w:b/>
          <w:bCs/>
        </w:rPr>
        <w:t>(RS to AS – Do you want to ask anything?)</w:t>
      </w:r>
    </w:p>
    <w:p w:rsidR="00814B8C" w:rsidRDefault="00814B8C" w:rsidP="0087699F">
      <w:pPr>
        <w:rPr>
          <w:b/>
          <w:bCs/>
        </w:rPr>
      </w:pPr>
      <w:r w:rsidRPr="00A010B2">
        <w:rPr>
          <w:b/>
          <w:bCs/>
        </w:rPr>
        <w:t xml:space="preserve">AS: No, </w:t>
      </w:r>
      <w:r>
        <w:rPr>
          <w:b/>
          <w:bCs/>
        </w:rPr>
        <w:t>I do not think so</w:t>
      </w:r>
      <w:r w:rsidRPr="00A010B2">
        <w:rPr>
          <w:b/>
          <w:bCs/>
        </w:rPr>
        <w:t>.  You have covered everything.</w:t>
      </w:r>
    </w:p>
    <w:p w:rsidR="00814B8C" w:rsidRPr="00A010B2" w:rsidRDefault="00814B8C" w:rsidP="0087699F">
      <w:pPr>
        <w:rPr>
          <w:b/>
          <w:bCs/>
        </w:rPr>
      </w:pPr>
      <w:r>
        <w:rPr>
          <w:b/>
          <w:bCs/>
        </w:rPr>
        <w:t>RS and AS: Thank you very much.</w:t>
      </w:r>
    </w:p>
    <w:p w:rsidR="00814B8C" w:rsidRDefault="00814B8C" w:rsidP="0087699F"/>
    <w:p w:rsidR="00814B8C" w:rsidRDefault="00814B8C" w:rsidP="0087699F"/>
    <w:p w:rsidR="00814B8C" w:rsidRDefault="00814B8C" w:rsidP="0087699F"/>
    <w:p w:rsidR="00814B8C" w:rsidRPr="00314822" w:rsidRDefault="00814B8C" w:rsidP="0087699F">
      <w:pPr>
        <w:rPr>
          <w:b/>
          <w:bCs/>
        </w:rPr>
      </w:pPr>
    </w:p>
    <w:p w:rsidR="00814B8C" w:rsidRPr="00314822" w:rsidRDefault="00814B8C" w:rsidP="0087699F">
      <w:pPr>
        <w:rPr>
          <w:b/>
          <w:bCs/>
        </w:rPr>
      </w:pPr>
    </w:p>
    <w:p w:rsidR="00814B8C" w:rsidRPr="00D26421" w:rsidRDefault="00814B8C" w:rsidP="0087699F">
      <w:pPr>
        <w:rPr>
          <w:b/>
          <w:bCs/>
        </w:rPr>
      </w:pPr>
    </w:p>
    <w:p w:rsidR="00814B8C" w:rsidRDefault="00814B8C" w:rsidP="0087699F"/>
    <w:p w:rsidR="00814B8C" w:rsidRPr="003B675A" w:rsidRDefault="00814B8C" w:rsidP="0087699F"/>
    <w:p w:rsidR="00814B8C" w:rsidRPr="00DA3DE9" w:rsidRDefault="00814B8C" w:rsidP="0087699F">
      <w:pPr>
        <w:rPr>
          <w:b/>
          <w:bCs/>
        </w:rPr>
      </w:pPr>
    </w:p>
    <w:p w:rsidR="00814B8C" w:rsidRPr="00611C83" w:rsidRDefault="00814B8C" w:rsidP="0087699F"/>
    <w:p w:rsidR="00814B8C" w:rsidRPr="008F7071" w:rsidRDefault="00814B8C" w:rsidP="0087699F"/>
    <w:p w:rsidR="00814B8C" w:rsidRPr="008F7071" w:rsidRDefault="00814B8C" w:rsidP="0087699F">
      <w:pPr>
        <w:rPr>
          <w:b/>
          <w:bCs/>
        </w:rPr>
      </w:pPr>
    </w:p>
    <w:p w:rsidR="00814B8C" w:rsidRDefault="00814B8C"/>
    <w:sectPr w:rsidR="00814B8C" w:rsidSect="00611C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defaultTabStop w:val="720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7699F"/>
    <w:rsid w:val="00011C33"/>
    <w:rsid w:val="001B0337"/>
    <w:rsid w:val="001C3577"/>
    <w:rsid w:val="001E5576"/>
    <w:rsid w:val="0024775E"/>
    <w:rsid w:val="00314822"/>
    <w:rsid w:val="0031702E"/>
    <w:rsid w:val="00323FE6"/>
    <w:rsid w:val="0034245F"/>
    <w:rsid w:val="00347CA7"/>
    <w:rsid w:val="00356AF5"/>
    <w:rsid w:val="0038550D"/>
    <w:rsid w:val="003B675A"/>
    <w:rsid w:val="003E64B2"/>
    <w:rsid w:val="004E7513"/>
    <w:rsid w:val="005C71FA"/>
    <w:rsid w:val="00611C83"/>
    <w:rsid w:val="00645F54"/>
    <w:rsid w:val="0067042B"/>
    <w:rsid w:val="00682B3D"/>
    <w:rsid w:val="006E2FA7"/>
    <w:rsid w:val="006E59B8"/>
    <w:rsid w:val="00712C7D"/>
    <w:rsid w:val="007635B6"/>
    <w:rsid w:val="007D7338"/>
    <w:rsid w:val="007F5359"/>
    <w:rsid w:val="00814B8C"/>
    <w:rsid w:val="00853427"/>
    <w:rsid w:val="00856203"/>
    <w:rsid w:val="00857FC6"/>
    <w:rsid w:val="00867F69"/>
    <w:rsid w:val="0087699F"/>
    <w:rsid w:val="008F7071"/>
    <w:rsid w:val="00964898"/>
    <w:rsid w:val="00992138"/>
    <w:rsid w:val="00A010B2"/>
    <w:rsid w:val="00AF4B34"/>
    <w:rsid w:val="00B704D5"/>
    <w:rsid w:val="00BA677A"/>
    <w:rsid w:val="00BF74BD"/>
    <w:rsid w:val="00D26421"/>
    <w:rsid w:val="00D446F6"/>
    <w:rsid w:val="00D81D3C"/>
    <w:rsid w:val="00DA3DE9"/>
    <w:rsid w:val="00DD28A1"/>
    <w:rsid w:val="00E86F5F"/>
    <w:rsid w:val="00EE63B9"/>
    <w:rsid w:val="00EF0A70"/>
    <w:rsid w:val="00F11EC1"/>
    <w:rsid w:val="00FA53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699F"/>
    <w:pPr>
      <w:spacing w:after="200" w:line="276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</TotalTime>
  <Pages>5</Pages>
  <Words>972</Words>
  <Characters>5543</Characters>
  <Application>Microsoft Office Outlook</Application>
  <DocSecurity>0</DocSecurity>
  <Lines>0</Lines>
  <Paragraphs>0</Paragraphs>
  <ScaleCrop>false</ScaleCrop>
  <Company>University Hospitals of Leicester NHS Trust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Recording the interview with P34 fortoday Exercise Project while on Kidney Dialysis </dc:title>
  <dc:subject/>
  <dc:creator> </dc:creator>
  <cp:keywords/>
  <dc:description/>
  <cp:lastModifiedBy>hannah.young</cp:lastModifiedBy>
  <cp:revision>4</cp:revision>
  <dcterms:created xsi:type="dcterms:W3CDTF">2012-10-09T12:51:00Z</dcterms:created>
  <dcterms:modified xsi:type="dcterms:W3CDTF">2015-04-02T14:29:00Z</dcterms:modified>
</cp:coreProperties>
</file>