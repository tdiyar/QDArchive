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345" w:rsidRDefault="00A61345"/>
    <w:p w:rsidR="00A61345" w:rsidRDefault="00A61345">
      <w:r>
        <w:t>I feel the results, I would recommend people to try it</w:t>
      </w:r>
    </w:p>
    <w:p w:rsidR="00A61345" w:rsidRDefault="00A61345"/>
    <w:p w:rsidR="00A61345" w:rsidRDefault="00A61345">
      <w:r>
        <w:t>On days that you cycle you do feel the difference in your legs, you feel different afterwards</w:t>
      </w:r>
    </w:p>
    <w:p w:rsidR="00A61345" w:rsidRDefault="00A61345"/>
    <w:p w:rsidR="00A61345" w:rsidRDefault="00A61345">
      <w:r>
        <w:t>More patients should try it, it helps your legs to feel stronger</w:t>
      </w:r>
    </w:p>
    <w:p w:rsidR="00A61345" w:rsidRDefault="00A61345"/>
    <w:p w:rsidR="00A61345" w:rsidRDefault="00A61345">
      <w:r>
        <w:t>You do feel better, you feel better</w:t>
      </w:r>
    </w:p>
    <w:p w:rsidR="00A61345" w:rsidRPr="004601D0" w:rsidRDefault="00A61345">
      <w:pPr>
        <w:rPr>
          <w:b/>
        </w:rPr>
      </w:pPr>
    </w:p>
    <w:p w:rsidR="00A61345" w:rsidRPr="004601D0" w:rsidRDefault="00A61345">
      <w:pPr>
        <w:rPr>
          <w:b/>
        </w:rPr>
      </w:pPr>
      <w:r w:rsidRPr="004601D0">
        <w:rPr>
          <w:b/>
        </w:rPr>
        <w:t>So how did you hear about the cycling?</w:t>
      </w:r>
    </w:p>
    <w:p w:rsidR="00A61345" w:rsidRDefault="00A61345"/>
    <w:p w:rsidR="00A61345" w:rsidRDefault="00A61345" w:rsidP="004601D0">
      <w:pPr>
        <w:ind w:left="284" w:firstLine="0"/>
      </w:pPr>
      <w:r>
        <w:t xml:space="preserve">I saw it on the board, and then she (physio) came in and asked me if I would like to give it a try, I was one of the first ones. And I said, well anything that is gonna help. </w:t>
      </w:r>
    </w:p>
    <w:p w:rsidR="00A61345" w:rsidRDefault="00A61345" w:rsidP="004601D0">
      <w:pPr>
        <w:ind w:left="284" w:firstLine="0"/>
      </w:pPr>
    </w:p>
    <w:p w:rsidR="00A61345" w:rsidRPr="004601D0" w:rsidRDefault="00A61345" w:rsidP="004601D0">
      <w:pPr>
        <w:ind w:left="284" w:firstLine="0"/>
        <w:rPr>
          <w:b/>
        </w:rPr>
      </w:pPr>
      <w:r w:rsidRPr="004601D0">
        <w:rPr>
          <w:b/>
        </w:rPr>
        <w:t>How many times a week do you cycle?</w:t>
      </w:r>
    </w:p>
    <w:p w:rsidR="00A61345" w:rsidRDefault="00A61345" w:rsidP="004601D0">
      <w:pPr>
        <w:ind w:left="284" w:firstLine="0"/>
      </w:pPr>
    </w:p>
    <w:p w:rsidR="00A61345" w:rsidRDefault="00A61345" w:rsidP="004601D0">
      <w:pPr>
        <w:ind w:left="284" w:firstLine="0"/>
      </w:pPr>
      <w:r>
        <w:t>The three days that I dialyse</w:t>
      </w:r>
    </w:p>
    <w:p w:rsidR="00A61345" w:rsidRDefault="00A61345" w:rsidP="004601D0">
      <w:pPr>
        <w:ind w:left="284" w:firstLine="0"/>
      </w:pPr>
    </w:p>
    <w:p w:rsidR="00A61345" w:rsidRPr="004601D0" w:rsidRDefault="00A61345" w:rsidP="004601D0">
      <w:pPr>
        <w:ind w:left="284" w:firstLine="0"/>
        <w:rPr>
          <w:b/>
        </w:rPr>
      </w:pPr>
      <w:r w:rsidRPr="004601D0">
        <w:rPr>
          <w:b/>
        </w:rPr>
        <w:t>You try to do it on the three</w:t>
      </w:r>
      <w:r>
        <w:rPr>
          <w:b/>
        </w:rPr>
        <w:t xml:space="preserve"> days</w:t>
      </w:r>
      <w:r w:rsidRPr="004601D0">
        <w:rPr>
          <w:b/>
        </w:rPr>
        <w:t>?</w:t>
      </w:r>
    </w:p>
    <w:p w:rsidR="00A61345" w:rsidRDefault="00A61345" w:rsidP="004601D0">
      <w:pPr>
        <w:ind w:left="284" w:firstLine="0"/>
      </w:pPr>
    </w:p>
    <w:p w:rsidR="00A61345" w:rsidRDefault="00A61345" w:rsidP="004601D0">
      <w:pPr>
        <w:ind w:left="284" w:firstLine="0"/>
      </w:pPr>
      <w:r>
        <w:t>Yes. [INAUDIBLE]</w:t>
      </w:r>
    </w:p>
    <w:p w:rsidR="00A61345" w:rsidRDefault="00A61345" w:rsidP="004601D0">
      <w:pPr>
        <w:ind w:left="284" w:firstLine="0"/>
      </w:pPr>
    </w:p>
    <w:p w:rsidR="00A61345" w:rsidRDefault="00A61345" w:rsidP="004601D0">
      <w:pPr>
        <w:ind w:left="284" w:firstLine="0"/>
      </w:pPr>
      <w:r>
        <w:t>I think I would benefit from exercising on non-dialysis days, to see the progress</w:t>
      </w:r>
    </w:p>
    <w:p w:rsidR="00A61345" w:rsidRDefault="00A61345" w:rsidP="004601D0">
      <w:pPr>
        <w:ind w:left="284" w:firstLine="0"/>
      </w:pPr>
    </w:p>
    <w:p w:rsidR="00A61345" w:rsidRPr="004601D0" w:rsidRDefault="00A61345" w:rsidP="004601D0">
      <w:pPr>
        <w:ind w:left="284" w:firstLine="0"/>
        <w:rPr>
          <w:b/>
        </w:rPr>
      </w:pPr>
      <w:r w:rsidRPr="004601D0">
        <w:rPr>
          <w:b/>
        </w:rPr>
        <w:t>How long do you usually try to cycle for?</w:t>
      </w:r>
    </w:p>
    <w:p w:rsidR="00A61345" w:rsidRDefault="00A61345" w:rsidP="004601D0">
      <w:pPr>
        <w:ind w:left="284" w:firstLine="0"/>
      </w:pPr>
    </w:p>
    <w:p w:rsidR="00A61345" w:rsidRDefault="00A61345" w:rsidP="004601D0">
      <w:pPr>
        <w:ind w:left="284" w:firstLine="0"/>
      </w:pPr>
      <w:r>
        <w:t xml:space="preserve">Sometimes it’s short – half an hour. I think I could do it for an hour eventually </w:t>
      </w:r>
    </w:p>
    <w:p w:rsidR="00A61345" w:rsidRDefault="00A61345" w:rsidP="004601D0">
      <w:pPr>
        <w:ind w:left="284" w:firstLine="0"/>
      </w:pPr>
    </w:p>
    <w:p w:rsidR="00A61345" w:rsidRPr="004601D0" w:rsidRDefault="00A61345" w:rsidP="004601D0">
      <w:pPr>
        <w:ind w:left="284" w:firstLine="0"/>
        <w:rPr>
          <w:b/>
        </w:rPr>
      </w:pPr>
      <w:r w:rsidRPr="004601D0">
        <w:rPr>
          <w:b/>
        </w:rPr>
        <w:t>Does setting a goal motivate you?</w:t>
      </w:r>
    </w:p>
    <w:p w:rsidR="00A61345" w:rsidRDefault="00A61345" w:rsidP="004601D0">
      <w:pPr>
        <w:ind w:left="284" w:firstLine="0"/>
      </w:pPr>
    </w:p>
    <w:p w:rsidR="00A61345" w:rsidRDefault="00A61345" w:rsidP="004601D0">
      <w:pPr>
        <w:ind w:left="284" w:firstLine="0"/>
      </w:pPr>
      <w:r>
        <w:t>Yes [inaudible]</w:t>
      </w:r>
    </w:p>
    <w:p w:rsidR="00A61345" w:rsidRDefault="00A61345" w:rsidP="004601D0">
      <w:pPr>
        <w:ind w:left="284" w:firstLine="0"/>
      </w:pPr>
    </w:p>
    <w:p w:rsidR="00A61345" w:rsidRDefault="00A61345" w:rsidP="004601D0">
      <w:pPr>
        <w:ind w:left="284" w:firstLine="0"/>
        <w:rPr>
          <w:b/>
        </w:rPr>
      </w:pPr>
      <w:r w:rsidRPr="004601D0">
        <w:rPr>
          <w:b/>
        </w:rPr>
        <w:t>Any disadvantages or challenges?</w:t>
      </w:r>
    </w:p>
    <w:p w:rsidR="00A61345" w:rsidRDefault="00A61345" w:rsidP="004601D0">
      <w:pPr>
        <w:ind w:left="284" w:firstLine="0"/>
        <w:rPr>
          <w:b/>
        </w:rPr>
      </w:pPr>
    </w:p>
    <w:p w:rsidR="00A61345" w:rsidRDefault="00A61345" w:rsidP="004601D0">
      <w:pPr>
        <w:ind w:left="284" w:firstLine="0"/>
      </w:pPr>
      <w:r w:rsidRPr="004601D0">
        <w:t>I don’t think so</w:t>
      </w:r>
      <w:r>
        <w:t xml:space="preserve">.... [inaudible]. </w:t>
      </w:r>
    </w:p>
    <w:p w:rsidR="00A61345" w:rsidRDefault="00A61345" w:rsidP="004601D0">
      <w:pPr>
        <w:ind w:left="284" w:firstLine="0"/>
      </w:pPr>
    </w:p>
    <w:p w:rsidR="00A61345" w:rsidRDefault="00A61345" w:rsidP="004601D0">
      <w:pPr>
        <w:ind w:left="284" w:firstLine="0"/>
      </w:pPr>
      <w:r>
        <w:t xml:space="preserve">No matter how little it is, try something. </w:t>
      </w:r>
    </w:p>
    <w:p w:rsidR="00A61345" w:rsidRDefault="00A61345" w:rsidP="004601D0">
      <w:pPr>
        <w:ind w:left="284" w:firstLine="0"/>
      </w:pPr>
    </w:p>
    <w:p w:rsidR="00A61345" w:rsidRPr="00214385" w:rsidRDefault="00A61345" w:rsidP="004601D0">
      <w:pPr>
        <w:ind w:left="284" w:firstLine="0"/>
        <w:rPr>
          <w:b/>
        </w:rPr>
      </w:pPr>
      <w:r w:rsidRPr="00214385">
        <w:rPr>
          <w:b/>
        </w:rPr>
        <w:t>One of the things you said, was that it improves your physical strength are there any other benefits</w:t>
      </w:r>
    </w:p>
    <w:p w:rsidR="00A61345" w:rsidRDefault="00A61345" w:rsidP="004601D0">
      <w:pPr>
        <w:ind w:left="284" w:firstLine="0"/>
      </w:pPr>
    </w:p>
    <w:p w:rsidR="00A61345" w:rsidRDefault="00A61345" w:rsidP="004601D0">
      <w:pPr>
        <w:ind w:left="284" w:firstLine="0"/>
      </w:pPr>
      <w:r>
        <w:t>What I really want to try to do is, [inaudible]</w:t>
      </w:r>
    </w:p>
    <w:p w:rsidR="00A61345" w:rsidRDefault="00A61345" w:rsidP="004601D0">
      <w:pPr>
        <w:ind w:left="284" w:firstLine="0"/>
      </w:pPr>
    </w:p>
    <w:p w:rsidR="00A61345" w:rsidRDefault="00A61345" w:rsidP="004601D0">
      <w:pPr>
        <w:ind w:left="284" w:firstLine="0"/>
      </w:pPr>
      <w:r>
        <w:t>Lose a bit of weight</w:t>
      </w:r>
    </w:p>
    <w:p w:rsidR="00A61345" w:rsidRPr="00214385" w:rsidRDefault="00A61345" w:rsidP="004601D0">
      <w:pPr>
        <w:ind w:left="284" w:firstLine="0"/>
        <w:rPr>
          <w:b/>
        </w:rPr>
      </w:pPr>
    </w:p>
    <w:p w:rsidR="00A61345" w:rsidRPr="00214385" w:rsidRDefault="00A61345" w:rsidP="004601D0">
      <w:pPr>
        <w:ind w:left="284" w:firstLine="0"/>
        <w:rPr>
          <w:b/>
        </w:rPr>
      </w:pPr>
      <w:r w:rsidRPr="00214385">
        <w:rPr>
          <w:b/>
        </w:rPr>
        <w:t>Have you done anything different?</w:t>
      </w:r>
      <w:r>
        <w:rPr>
          <w:b/>
        </w:rPr>
        <w:t xml:space="preserve"> You said it had improved your strength.</w:t>
      </w:r>
      <w:r w:rsidRPr="00214385">
        <w:rPr>
          <w:b/>
        </w:rPr>
        <w:t xml:space="preserve"> Has anything else changed?</w:t>
      </w:r>
    </w:p>
    <w:p w:rsidR="00A61345" w:rsidRDefault="00A61345" w:rsidP="004601D0">
      <w:pPr>
        <w:ind w:left="284" w:firstLine="0"/>
      </w:pPr>
    </w:p>
    <w:p w:rsidR="00A61345" w:rsidRDefault="00A61345" w:rsidP="004601D0">
      <w:pPr>
        <w:ind w:left="284" w:firstLine="0"/>
      </w:pPr>
      <w:r>
        <w:t>No, maybe go for a walk.</w:t>
      </w:r>
    </w:p>
    <w:p w:rsidR="00A61345" w:rsidRDefault="00A61345" w:rsidP="004601D0">
      <w:pPr>
        <w:ind w:left="284" w:firstLine="0"/>
      </w:pPr>
    </w:p>
    <w:p w:rsidR="00A61345" w:rsidRDefault="00A61345" w:rsidP="004601D0">
      <w:pPr>
        <w:ind w:left="284" w:firstLine="0"/>
      </w:pPr>
      <w:r>
        <w:t xml:space="preserve">[Something about stairs] I’m searching for a ground floor flat. </w:t>
      </w:r>
    </w:p>
    <w:p w:rsidR="00A61345" w:rsidRPr="00214385" w:rsidRDefault="00A61345" w:rsidP="004601D0">
      <w:pPr>
        <w:ind w:left="284" w:firstLine="0"/>
        <w:rPr>
          <w:b/>
        </w:rPr>
      </w:pPr>
    </w:p>
    <w:p w:rsidR="00A61345" w:rsidRPr="00214385" w:rsidRDefault="00A61345" w:rsidP="004601D0">
      <w:pPr>
        <w:ind w:left="284" w:firstLine="0"/>
        <w:rPr>
          <w:b/>
        </w:rPr>
      </w:pPr>
      <w:r w:rsidRPr="00214385">
        <w:rPr>
          <w:b/>
        </w:rPr>
        <w:t xml:space="preserve">Machine alarm goes off – interview paused. </w:t>
      </w:r>
    </w:p>
    <w:p w:rsidR="00A61345" w:rsidRPr="00214385" w:rsidRDefault="00A61345" w:rsidP="004601D0">
      <w:pPr>
        <w:ind w:left="284" w:firstLine="0"/>
        <w:rPr>
          <w:b/>
        </w:rPr>
      </w:pPr>
    </w:p>
    <w:p w:rsidR="00A61345" w:rsidRPr="00214385" w:rsidRDefault="00A61345" w:rsidP="004601D0">
      <w:pPr>
        <w:ind w:left="284" w:firstLine="0"/>
        <w:rPr>
          <w:b/>
        </w:rPr>
      </w:pPr>
      <w:r w:rsidRPr="00214385">
        <w:rPr>
          <w:b/>
        </w:rPr>
        <w:t>You were saying about finding a ground floor flat?</w:t>
      </w:r>
    </w:p>
    <w:p w:rsidR="00A61345" w:rsidRDefault="00A61345"/>
    <w:p w:rsidR="00A61345" w:rsidRDefault="00A61345">
      <w:r>
        <w:t>[inaudible]</w:t>
      </w:r>
    </w:p>
    <w:p w:rsidR="00A61345" w:rsidRDefault="00A61345"/>
    <w:p w:rsidR="00A61345" w:rsidRDefault="00A61345">
      <w:pPr>
        <w:rPr>
          <w:b/>
        </w:rPr>
      </w:pPr>
      <w:r>
        <w:rPr>
          <w:b/>
        </w:rPr>
        <w:t>You mentioned questionnaires earlier – how have you found the assessments?</w:t>
      </w:r>
    </w:p>
    <w:p w:rsidR="00A61345" w:rsidRDefault="00A61345"/>
    <w:p w:rsidR="00A61345" w:rsidRDefault="00A61345" w:rsidP="00794DDD">
      <w:pPr>
        <w:ind w:left="284" w:firstLine="0"/>
      </w:pPr>
      <w:r>
        <w:t xml:space="preserve">In this case I know that they need to know what you are doing is working. I know for a fact this is working. I feel, not a 100% but, I know how I was and I know how I am now. And some of my fellow patients and the nurses [inaudible]. Because when I was in hospital they had to wheel the bed.... I came in in a wheel chair and all the other patients cheered, because they were worried about me. 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 xml:space="preserve">I asked, I still wasn’t, I had just begin to get up 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 xml:space="preserve">Two patients next to me, they died. They moved them off to a special room </w:t>
      </w:r>
    </w:p>
    <w:p w:rsidR="00A61345" w:rsidRDefault="00A61345" w:rsidP="00794DDD">
      <w:pPr>
        <w:ind w:left="284" w:firstLine="0"/>
      </w:pPr>
      <w:r>
        <w:t>I wasn’t eating either.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>My finger tips were feeling numb and my feet.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>INAUDIBLE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 xml:space="preserve"> Even my eye sight, I couldn’t see. 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>INAUDIBLE – talk about previous hospitalisation?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  <w:rPr>
          <w:b/>
        </w:rPr>
      </w:pPr>
    </w:p>
    <w:p w:rsidR="00A61345" w:rsidRDefault="00A61345" w:rsidP="00794DDD">
      <w:pPr>
        <w:ind w:left="284" w:firstLine="0"/>
        <w:rPr>
          <w:b/>
        </w:rPr>
      </w:pPr>
      <w:r>
        <w:rPr>
          <w:b/>
        </w:rPr>
        <w:t>Interview paused - machine alarm</w:t>
      </w:r>
    </w:p>
    <w:p w:rsidR="00A61345" w:rsidRDefault="00A61345" w:rsidP="00794DDD">
      <w:pPr>
        <w:ind w:left="284" w:firstLine="0"/>
        <w:rPr>
          <w:b/>
        </w:rPr>
      </w:pPr>
    </w:p>
    <w:p w:rsidR="00A61345" w:rsidRDefault="00A61345" w:rsidP="00794DDD">
      <w:pPr>
        <w:ind w:left="284" w:firstLine="0"/>
      </w:pPr>
      <w:r>
        <w:t xml:space="preserve">Inaudible – but still seems to be about hospitalisation 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  <w:rPr>
          <w:b/>
        </w:rPr>
      </w:pPr>
      <w:r>
        <w:rPr>
          <w:b/>
        </w:rPr>
        <w:t xml:space="preserve">Machine alarm </w:t>
      </w:r>
    </w:p>
    <w:p w:rsidR="00A61345" w:rsidRDefault="00A61345" w:rsidP="00794DDD">
      <w:pPr>
        <w:ind w:left="284" w:firstLine="0"/>
        <w:rPr>
          <w:b/>
        </w:rPr>
      </w:pPr>
    </w:p>
    <w:p w:rsidR="00A61345" w:rsidRDefault="00A61345" w:rsidP="00BC01F9">
      <w:pPr>
        <w:pStyle w:val="ListParagraph"/>
        <w:numPr>
          <w:ilvl w:val="0"/>
          <w:numId w:val="1"/>
        </w:numPr>
      </w:pPr>
      <w:r>
        <w:t>Says stuff about training other staff to do the bikes when physio not in</w:t>
      </w:r>
    </w:p>
    <w:p w:rsidR="00A61345" w:rsidRDefault="00A61345" w:rsidP="00794DDD">
      <w:pPr>
        <w:ind w:left="284" w:firstLine="0"/>
      </w:pPr>
    </w:p>
    <w:p w:rsidR="00A61345" w:rsidRDefault="00A61345" w:rsidP="00BC01F9">
      <w:pPr>
        <w:pStyle w:val="ListParagraph"/>
        <w:numPr>
          <w:ilvl w:val="0"/>
          <w:numId w:val="1"/>
        </w:numPr>
      </w:pPr>
      <w:r>
        <w:t>Important to have staff who are motivated to get involved</w:t>
      </w:r>
    </w:p>
    <w:p w:rsidR="00A61345" w:rsidRDefault="00A61345" w:rsidP="0021378E">
      <w:pPr>
        <w:pStyle w:val="ListParagraph"/>
      </w:pPr>
    </w:p>
    <w:p w:rsidR="00A61345" w:rsidRDefault="00A61345" w:rsidP="0021378E">
      <w:pPr>
        <w:pStyle w:val="ListParagraph"/>
        <w:ind w:left="644" w:firstLine="0"/>
      </w:pPr>
    </w:p>
    <w:p w:rsidR="00A61345" w:rsidRPr="00BC01F9" w:rsidRDefault="00A61345" w:rsidP="00794DDD">
      <w:pPr>
        <w:ind w:left="284" w:firstLine="0"/>
        <w:rPr>
          <w:b/>
        </w:rPr>
      </w:pPr>
    </w:p>
    <w:p w:rsidR="00A61345" w:rsidRPr="00BC01F9" w:rsidRDefault="00A61345" w:rsidP="00794DDD">
      <w:pPr>
        <w:ind w:left="284" w:firstLine="0"/>
        <w:rPr>
          <w:b/>
        </w:rPr>
      </w:pPr>
      <w:r w:rsidRPr="00BC01F9">
        <w:rPr>
          <w:b/>
        </w:rPr>
        <w:t xml:space="preserve">You mentioned your daughter, have you talked to her about the </w:t>
      </w:r>
      <w:r>
        <w:rPr>
          <w:b/>
        </w:rPr>
        <w:t>cycling</w:t>
      </w:r>
      <w:r w:rsidRPr="00BC01F9">
        <w:rPr>
          <w:b/>
        </w:rPr>
        <w:t>?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 xml:space="preserve">I told her about the bike, she noticed that I was a bit better at getting up the stairs. 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 xml:space="preserve">I used to walk with my walker, but now I can stand. I’m going to keep it up. </w:t>
      </w:r>
    </w:p>
    <w:p w:rsidR="00A61345" w:rsidRDefault="00A61345" w:rsidP="00794DDD">
      <w:pPr>
        <w:ind w:left="284" w:firstLine="0"/>
      </w:pPr>
    </w:p>
    <w:p w:rsidR="00A61345" w:rsidRPr="00BC01F9" w:rsidRDefault="00A61345" w:rsidP="00794DDD">
      <w:pPr>
        <w:ind w:left="284" w:firstLine="0"/>
        <w:rPr>
          <w:b/>
        </w:rPr>
      </w:pPr>
      <w:r w:rsidRPr="00BC01F9">
        <w:rPr>
          <w:b/>
        </w:rPr>
        <w:t>How long to do plan to be involved in the cycling?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>I would say as long as it takes it... as I told you earlier, even as I am much better....</w:t>
      </w:r>
    </w:p>
    <w:p w:rsidR="00A61345" w:rsidRDefault="00A61345" w:rsidP="00794DDD">
      <w:pPr>
        <w:ind w:left="284" w:firstLine="0"/>
      </w:pPr>
    </w:p>
    <w:p w:rsidR="00A61345" w:rsidRPr="00BC01F9" w:rsidRDefault="00A61345" w:rsidP="00794DDD">
      <w:pPr>
        <w:ind w:left="284" w:firstLine="0"/>
        <w:rPr>
          <w:b/>
        </w:rPr>
      </w:pPr>
      <w:r w:rsidRPr="00BC01F9">
        <w:rPr>
          <w:b/>
        </w:rPr>
        <w:t xml:space="preserve">Have you ever thought about stopping? </w:t>
      </w:r>
      <w:r>
        <w:rPr>
          <w:b/>
        </w:rPr>
        <w:t>Has there been any time when you’ve thought....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>Erm, no. Just days when I think [inaudible]</w:t>
      </w:r>
    </w:p>
    <w:p w:rsidR="00A61345" w:rsidRDefault="00A61345" w:rsidP="00794DDD">
      <w:pPr>
        <w:ind w:left="284" w:firstLine="0"/>
      </w:pPr>
    </w:p>
    <w:p w:rsidR="00A61345" w:rsidRPr="00486FE6" w:rsidRDefault="00A61345" w:rsidP="00794DDD">
      <w:pPr>
        <w:ind w:left="284" w:firstLine="0"/>
        <w:rPr>
          <w:b/>
        </w:rPr>
      </w:pPr>
      <w:r w:rsidRPr="00486FE6">
        <w:rPr>
          <w:b/>
        </w:rPr>
        <w:t>And is that your feet, or your legs?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>Feet and sometimes ankles</w:t>
      </w:r>
    </w:p>
    <w:p w:rsidR="00A61345" w:rsidRDefault="00A61345" w:rsidP="00794DDD">
      <w:pPr>
        <w:ind w:left="284" w:firstLine="0"/>
      </w:pPr>
    </w:p>
    <w:p w:rsidR="00A61345" w:rsidRPr="00254414" w:rsidRDefault="00A61345" w:rsidP="00794DDD">
      <w:pPr>
        <w:ind w:left="284" w:firstLine="0"/>
        <w:rPr>
          <w:b/>
        </w:rPr>
      </w:pPr>
      <w:r w:rsidRPr="00254414">
        <w:rPr>
          <w:b/>
        </w:rPr>
        <w:t>What do you think will keep involved in the future</w:t>
      </w:r>
      <w:r>
        <w:rPr>
          <w:b/>
        </w:rPr>
        <w:t>?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 xml:space="preserve">[inaudible] Well today, there has been no mention [of cycling by the staff], I wanted you to see. I wanted you to see firsthand </w:t>
      </w:r>
      <w:r w:rsidRPr="00395BF8">
        <w:t>[</w:t>
      </w:r>
      <w:r w:rsidRPr="00395BF8">
        <w:rPr>
          <w:rFonts w:cs="Arial"/>
          <w:sz w:val="24"/>
          <w:szCs w:val="24"/>
        </w:rPr>
        <w:t xml:space="preserve">the physio] </w:t>
      </w:r>
      <w:r w:rsidRPr="00395BF8">
        <w:t xml:space="preserve"> </w:t>
      </w:r>
      <w:r>
        <w:t xml:space="preserve">not in – no one else offering cycling]. 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  <w:rPr>
          <w:b/>
        </w:rPr>
      </w:pPr>
      <w:r>
        <w:rPr>
          <w:b/>
        </w:rPr>
        <w:t>What would you say you like the most about cycling?</w:t>
      </w:r>
    </w:p>
    <w:p w:rsidR="00A61345" w:rsidRPr="00486FE6" w:rsidRDefault="00A61345" w:rsidP="00794DDD">
      <w:pPr>
        <w:ind w:left="284" w:firstLine="0"/>
      </w:pPr>
    </w:p>
    <w:p w:rsidR="00A61345" w:rsidRPr="00486FE6" w:rsidRDefault="00A61345" w:rsidP="00794DDD">
      <w:pPr>
        <w:ind w:left="284" w:firstLine="0"/>
      </w:pPr>
      <w:r w:rsidRPr="00486FE6">
        <w:t>Keeps</w:t>
      </w:r>
      <w:r>
        <w:t xml:space="preserve"> you</w:t>
      </w:r>
      <w:r w:rsidRPr="00486FE6">
        <w:t xml:space="preserve"> fit</w:t>
      </w:r>
    </w:p>
    <w:p w:rsidR="00A61345" w:rsidRPr="00486FE6" w:rsidRDefault="00A61345" w:rsidP="00794DDD">
      <w:pPr>
        <w:ind w:left="284" w:firstLine="0"/>
      </w:pPr>
    </w:p>
    <w:p w:rsidR="00A61345" w:rsidRPr="00486FE6" w:rsidRDefault="00A61345" w:rsidP="00794DDD">
      <w:pPr>
        <w:ind w:left="284" w:firstLine="0"/>
      </w:pPr>
      <w:r w:rsidRPr="00486FE6">
        <w:t>You do feel fitter</w:t>
      </w:r>
    </w:p>
    <w:p w:rsidR="00A61345" w:rsidRPr="00486FE6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 w:rsidRPr="00486FE6">
        <w:t xml:space="preserve">You do feel better. 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 xml:space="preserve">Blood pressure is normal, sugar levels are down there [points]. 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  <w:rPr>
          <w:b/>
        </w:rPr>
      </w:pPr>
      <w:r>
        <w:rPr>
          <w:b/>
        </w:rPr>
        <w:t xml:space="preserve">What would you say to another </w:t>
      </w:r>
      <w:r w:rsidRPr="0021378E">
        <w:rPr>
          <w:b/>
        </w:rPr>
        <w:t>patient</w:t>
      </w:r>
      <w:r>
        <w:rPr>
          <w:b/>
        </w:rPr>
        <w:t>, not everyone is doing it, would you recommend it to another patient?</w:t>
      </w:r>
    </w:p>
    <w:p w:rsidR="00A61345" w:rsidRDefault="00A61345" w:rsidP="00794DDD">
      <w:pPr>
        <w:ind w:left="284" w:firstLine="0"/>
        <w:rPr>
          <w:b/>
        </w:rPr>
      </w:pPr>
    </w:p>
    <w:p w:rsidR="00A61345" w:rsidRDefault="00A61345" w:rsidP="00794DDD">
      <w:pPr>
        <w:ind w:left="284" w:firstLine="0"/>
      </w:pPr>
      <w:r>
        <w:t>Yeah... I do this. If a patient asks me is cycling any good, and I say ‘oh yes it is’. You’re lying down, it doesn’t make you feel sweaty and uncomfortable it burns calories, you do feel better in yourself, better overall. I would recommend it. Actually you know, I would recommend you should try it. Give it a try, see for yourself. If you don’t try it you won’t know</w:t>
      </w:r>
    </w:p>
    <w:p w:rsidR="00A61345" w:rsidRPr="004476D1" w:rsidRDefault="00A61345" w:rsidP="00794DDD">
      <w:pPr>
        <w:ind w:left="284" w:firstLine="0"/>
        <w:rPr>
          <w:b/>
        </w:rPr>
      </w:pPr>
    </w:p>
    <w:p w:rsidR="00A61345" w:rsidRPr="004476D1" w:rsidRDefault="00A61345" w:rsidP="00794DDD">
      <w:pPr>
        <w:ind w:left="284" w:firstLine="0"/>
        <w:rPr>
          <w:b/>
        </w:rPr>
      </w:pPr>
      <w:r w:rsidRPr="004476D1">
        <w:rPr>
          <w:b/>
        </w:rPr>
        <w:t>Why do you think some patients are reluctant?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 xml:space="preserve">It’s like, [inaudible] curiosity, nosey </w:t>
      </w:r>
    </w:p>
    <w:p w:rsidR="00A61345" w:rsidRDefault="00A61345" w:rsidP="00794DDD">
      <w:pPr>
        <w:ind w:left="284" w:firstLine="0"/>
      </w:pPr>
    </w:p>
    <w:p w:rsidR="00A61345" w:rsidRPr="004476D1" w:rsidRDefault="00A61345" w:rsidP="00794DDD">
      <w:pPr>
        <w:ind w:left="284" w:firstLine="0"/>
        <w:rPr>
          <w:b/>
        </w:rPr>
      </w:pPr>
      <w:r w:rsidRPr="004476D1">
        <w:rPr>
          <w:b/>
        </w:rPr>
        <w:t>Do you think then that all patients could benefit</w:t>
      </w:r>
      <w:r>
        <w:rPr>
          <w:b/>
        </w:rPr>
        <w:t>?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 xml:space="preserve">Yes, there are a few, some of them, I have seen them [inaudible] It doesn’t have to be an hour, it can be 10 minutes. I try to distract myself, 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>[Inaudible]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 xml:space="preserve">Having the urge to do more resistance [on the bike] shows that something is happening. 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  <w:r>
        <w:t xml:space="preserve">There are times I find myself, in the house not needing my cane. My daughter will say where’s your cane, I say over there in the corner (laughs), taking a break. 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  <w:rPr>
          <w:b/>
        </w:rPr>
      </w:pPr>
      <w:r>
        <w:rPr>
          <w:b/>
        </w:rPr>
        <w:t>So that progress that you’ve seen, does that motivate you?</w:t>
      </w:r>
    </w:p>
    <w:p w:rsidR="00A61345" w:rsidRDefault="00A61345" w:rsidP="00794DDD">
      <w:pPr>
        <w:ind w:left="284" w:firstLine="0"/>
      </w:pPr>
      <w:r>
        <w:t xml:space="preserve">Yes, as I say to [physio] if it’s working, if you can xxx I have a feeling that xxx Because nobody loves this [dialysis]. </w:t>
      </w:r>
    </w:p>
    <w:p w:rsidR="00A61345" w:rsidRDefault="00A61345" w:rsidP="00794DDD">
      <w:pPr>
        <w:ind w:left="284" w:firstLine="0"/>
      </w:pPr>
    </w:p>
    <w:p w:rsidR="00A61345" w:rsidRDefault="00A61345" w:rsidP="00794DDD">
      <w:pPr>
        <w:ind w:left="284" w:firstLine="0"/>
        <w:rPr>
          <w:b/>
        </w:rPr>
      </w:pPr>
      <w:r>
        <w:rPr>
          <w:b/>
        </w:rPr>
        <w:t>Sounds like it’s been a really positive experience? Just a couple of other questions – so any advice for the people running the project, any advice you’d give them about running the programme?</w:t>
      </w:r>
    </w:p>
    <w:p w:rsidR="00A61345" w:rsidRDefault="00A61345" w:rsidP="00794DDD">
      <w:pPr>
        <w:ind w:left="284" w:firstLine="0"/>
        <w:rPr>
          <w:b/>
        </w:rPr>
      </w:pPr>
    </w:p>
    <w:p w:rsidR="00A61345" w:rsidRPr="004476D1" w:rsidRDefault="00A61345" w:rsidP="00794DDD">
      <w:pPr>
        <w:ind w:left="284" w:firstLine="0"/>
      </w:pPr>
      <w:r>
        <w:t>Especially xxx [physio] she is terrific, it’s like an obsession with her, the way she is, she xxx</w:t>
      </w:r>
    </w:p>
    <w:p w:rsidR="00A61345" w:rsidRDefault="00A61345" w:rsidP="00794DDD">
      <w:pPr>
        <w:ind w:left="284" w:firstLine="0"/>
        <w:rPr>
          <w:b/>
        </w:rPr>
      </w:pPr>
    </w:p>
    <w:p w:rsidR="00A61345" w:rsidRDefault="00A61345" w:rsidP="00794DDD">
      <w:pPr>
        <w:ind w:left="284" w:firstLine="0"/>
      </w:pPr>
      <w:r>
        <w:t>[Inaudible, but he was singing H’s praises]</w:t>
      </w:r>
    </w:p>
    <w:p w:rsidR="00A61345" w:rsidRDefault="00A61345" w:rsidP="00794DDD">
      <w:pPr>
        <w:ind w:left="284" w:firstLine="0"/>
      </w:pPr>
    </w:p>
    <w:p w:rsidR="00A61345" w:rsidRPr="00254414" w:rsidRDefault="00A61345" w:rsidP="00794DDD">
      <w:pPr>
        <w:ind w:left="284" w:firstLine="0"/>
      </w:pPr>
      <w:r w:rsidRPr="00254414">
        <w:t>I want to try 8 for about half an hour, then for a few a sessions, go up to 9. Getting stronger</w:t>
      </w:r>
    </w:p>
    <w:p w:rsidR="00A61345" w:rsidRDefault="00A61345" w:rsidP="00794DDD">
      <w:pPr>
        <w:ind w:left="284" w:firstLine="0"/>
        <w:rPr>
          <w:b/>
        </w:rPr>
      </w:pPr>
    </w:p>
    <w:p w:rsidR="00A61345" w:rsidRDefault="00A61345" w:rsidP="00794DDD">
      <w:pPr>
        <w:ind w:left="284" w:firstLine="0"/>
        <w:rPr>
          <w:b/>
        </w:rPr>
      </w:pPr>
      <w:r>
        <w:rPr>
          <w:b/>
        </w:rPr>
        <w:t>So having [physio] has made a difference?</w:t>
      </w:r>
    </w:p>
    <w:p w:rsidR="00A61345" w:rsidRDefault="00A61345" w:rsidP="00794DDD">
      <w:pPr>
        <w:ind w:left="284" w:firstLine="0"/>
        <w:rPr>
          <w:b/>
        </w:rPr>
      </w:pPr>
    </w:p>
    <w:p w:rsidR="00A61345" w:rsidRPr="00254414" w:rsidRDefault="00A61345" w:rsidP="00794DDD">
      <w:pPr>
        <w:ind w:left="284" w:firstLine="0"/>
      </w:pPr>
      <w:r w:rsidRPr="00254414">
        <w:t xml:space="preserve">Yes. </w:t>
      </w:r>
    </w:p>
    <w:p w:rsidR="00A61345" w:rsidRDefault="00A61345" w:rsidP="00794DDD">
      <w:pPr>
        <w:ind w:left="284" w:firstLine="0"/>
        <w:rPr>
          <w:b/>
        </w:rPr>
      </w:pPr>
    </w:p>
    <w:p w:rsidR="00A61345" w:rsidRDefault="00A61345" w:rsidP="00794DDD">
      <w:pPr>
        <w:ind w:left="284" w:firstLine="0"/>
        <w:rPr>
          <w:b/>
        </w:rPr>
      </w:pPr>
      <w:r>
        <w:rPr>
          <w:b/>
        </w:rPr>
        <w:t>Is there anything else you want to say about cycling?</w:t>
      </w:r>
    </w:p>
    <w:p w:rsidR="00A61345" w:rsidRPr="00254414" w:rsidRDefault="00A61345" w:rsidP="00794DDD">
      <w:pPr>
        <w:ind w:left="284" w:firstLine="0"/>
      </w:pPr>
    </w:p>
    <w:p w:rsidR="00A61345" w:rsidRPr="00254414" w:rsidRDefault="00A61345" w:rsidP="00794DDD">
      <w:pPr>
        <w:ind w:left="284" w:firstLine="0"/>
      </w:pPr>
      <w:r>
        <w:t>[</w:t>
      </w:r>
      <w:r w:rsidRPr="00254414">
        <w:t>Inaudible</w:t>
      </w:r>
      <w:r>
        <w:t xml:space="preserve">] Something about the programme going downhill if left with the staff in the absence of physio. </w:t>
      </w:r>
    </w:p>
    <w:sectPr w:rsidR="00A61345" w:rsidRPr="00254414" w:rsidSect="00C96C3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1345" w:rsidRDefault="00A61345" w:rsidP="00794DDD">
      <w:r>
        <w:separator/>
      </w:r>
    </w:p>
  </w:endnote>
  <w:endnote w:type="continuationSeparator" w:id="1">
    <w:p w:rsidR="00A61345" w:rsidRDefault="00A61345" w:rsidP="00794D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345" w:rsidRDefault="00A61345">
    <w:pPr>
      <w:pStyle w:val="Footer"/>
      <w:jc w:val="center"/>
    </w:pPr>
    <w:fldSimple w:instr=" PAGE   \* MERGEFORMAT ">
      <w:r>
        <w:rPr>
          <w:noProof/>
        </w:rPr>
        <w:t>1</w:t>
      </w:r>
    </w:fldSimple>
  </w:p>
  <w:p w:rsidR="00A61345" w:rsidRDefault="00A6134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1345" w:rsidRDefault="00A61345" w:rsidP="00794DDD">
      <w:r>
        <w:separator/>
      </w:r>
    </w:p>
  </w:footnote>
  <w:footnote w:type="continuationSeparator" w:id="1">
    <w:p w:rsidR="00A61345" w:rsidRDefault="00A61345" w:rsidP="00794DD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3C3D48"/>
    <w:multiLevelType w:val="hybridMultilevel"/>
    <w:tmpl w:val="5BCE514C"/>
    <w:lvl w:ilvl="0" w:tplc="9B0801DA">
      <w:numFmt w:val="bullet"/>
      <w:lvlText w:val="-"/>
      <w:lvlJc w:val="left"/>
      <w:pPr>
        <w:ind w:left="644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601D0"/>
    <w:rsid w:val="00050405"/>
    <w:rsid w:val="000D648E"/>
    <w:rsid w:val="0021378E"/>
    <w:rsid w:val="00214385"/>
    <w:rsid w:val="00254414"/>
    <w:rsid w:val="003675F0"/>
    <w:rsid w:val="00374FE8"/>
    <w:rsid w:val="00395BF8"/>
    <w:rsid w:val="003A3E37"/>
    <w:rsid w:val="004476D1"/>
    <w:rsid w:val="00456E1E"/>
    <w:rsid w:val="004601D0"/>
    <w:rsid w:val="00486FE6"/>
    <w:rsid w:val="004D7A98"/>
    <w:rsid w:val="004F19FE"/>
    <w:rsid w:val="00636BFE"/>
    <w:rsid w:val="006B67B5"/>
    <w:rsid w:val="007109C5"/>
    <w:rsid w:val="00794DDD"/>
    <w:rsid w:val="00813F31"/>
    <w:rsid w:val="008765D0"/>
    <w:rsid w:val="00A61345"/>
    <w:rsid w:val="00BA1DEB"/>
    <w:rsid w:val="00BC01F9"/>
    <w:rsid w:val="00BF422A"/>
    <w:rsid w:val="00C267BD"/>
    <w:rsid w:val="00C638D2"/>
    <w:rsid w:val="00C660C3"/>
    <w:rsid w:val="00C94E5A"/>
    <w:rsid w:val="00C96C3F"/>
    <w:rsid w:val="00CB10B7"/>
    <w:rsid w:val="00D14CA5"/>
    <w:rsid w:val="00D2091F"/>
    <w:rsid w:val="00E13D94"/>
    <w:rsid w:val="00EA27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C3F"/>
    <w:pPr>
      <w:ind w:left="2881" w:hanging="2597"/>
    </w:pPr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94D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94DDD"/>
    <w:rPr>
      <w:rFonts w:cs="Times New Roman"/>
    </w:rPr>
  </w:style>
  <w:style w:type="paragraph" w:styleId="Footer">
    <w:name w:val="footer"/>
    <w:basedOn w:val="Normal"/>
    <w:link w:val="FooterChar"/>
    <w:uiPriority w:val="99"/>
    <w:rsid w:val="00794D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94DDD"/>
    <w:rPr>
      <w:rFonts w:cs="Times New Roman"/>
    </w:rPr>
  </w:style>
  <w:style w:type="paragraph" w:styleId="ListParagraph">
    <w:name w:val="List Paragraph"/>
    <w:basedOn w:val="Normal"/>
    <w:uiPriority w:val="99"/>
    <w:qFormat/>
    <w:rsid w:val="00BC01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82</TotalTime>
  <Pages>4</Pages>
  <Words>794</Words>
  <Characters>4529</Characters>
  <Application>Microsoft Office Outlook</Application>
  <DocSecurity>0</DocSecurity>
  <Lines>0</Lines>
  <Paragraphs>0</Paragraphs>
  <ScaleCrop>false</ScaleCrop>
  <Company>De Montfort University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HLS</dc:creator>
  <cp:keywords/>
  <dc:description/>
  <cp:lastModifiedBy>hannah.young</cp:lastModifiedBy>
  <cp:revision>11</cp:revision>
  <dcterms:created xsi:type="dcterms:W3CDTF">2012-11-20T17:28:00Z</dcterms:created>
  <dcterms:modified xsi:type="dcterms:W3CDTF">2015-04-02T14:26:00Z</dcterms:modified>
</cp:coreProperties>
</file>