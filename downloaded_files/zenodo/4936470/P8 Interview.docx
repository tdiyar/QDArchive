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C5E" w:rsidRPr="00E3369D" w:rsidRDefault="000A1C5E" w:rsidP="002B5F76">
      <w:pPr>
        <w:spacing w:after="0" w:line="240" w:lineRule="auto"/>
        <w:jc w:val="both"/>
        <w:rPr>
          <w:rFonts w:ascii="Arial" w:hAnsi="Arial" w:cs="Arial"/>
          <w:b/>
          <w:bCs/>
          <w:sz w:val="24"/>
          <w:szCs w:val="24"/>
          <w:u w:val="single"/>
        </w:rPr>
      </w:pPr>
      <w:r w:rsidRPr="00E3369D">
        <w:rPr>
          <w:rFonts w:ascii="Arial" w:hAnsi="Arial" w:cs="Arial"/>
          <w:b/>
          <w:bCs/>
          <w:sz w:val="24"/>
          <w:szCs w:val="24"/>
          <w:u w:val="single"/>
        </w:rPr>
        <w:t xml:space="preserve">Interview </w:t>
      </w:r>
    </w:p>
    <w:p w:rsidR="000A1C5E" w:rsidRPr="00E3369D" w:rsidRDefault="000A1C5E" w:rsidP="002B5F76">
      <w:pPr>
        <w:spacing w:after="0" w:line="240" w:lineRule="auto"/>
        <w:jc w:val="both"/>
        <w:rPr>
          <w:rFonts w:ascii="Arial" w:hAnsi="Arial" w:cs="Arial"/>
          <w:b/>
          <w:bCs/>
          <w:sz w:val="24"/>
          <w:szCs w:val="24"/>
          <w:u w:val="single"/>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Ok, so just to start off could you tell me how you first came to hear about the cycling, when did it first appear.</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Well I think other people were doing it at the time.  I saw </w:t>
      </w:r>
      <w:r>
        <w:rPr>
          <w:rFonts w:ascii="Arial" w:hAnsi="Arial" w:cs="Arial"/>
          <w:sz w:val="24"/>
          <w:szCs w:val="24"/>
        </w:rPr>
        <w:t xml:space="preserve">[the physio] </w:t>
      </w:r>
      <w:r w:rsidRPr="00E3369D">
        <w:rPr>
          <w:rFonts w:ascii="Arial" w:hAnsi="Arial" w:cs="Arial"/>
          <w:sz w:val="24"/>
          <w:szCs w:val="24"/>
        </w:rPr>
        <w:t>and it was a little while before I really got to speak to her and she came to me and said would you like to do it.  I said well I wouldn’t mind like.  I didn’t really hear about it, I just happened to notice.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Notice it going on, yes.  So there were already other people doing it when you started.</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did you think about it when you first saw it going on.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 thought it was a good idea but I was a bit dubious, I thought well will it make any difference, you know, I’ve heard all this talk before about it also.  But I can assure you it has made a big difference.  We did the, what do you call it, when you stand up like that from a chair, I did it 15 times.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Wow.</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so she was quite pleased with me.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you were saying before we started talking that you couldn’t do that before, at all.</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She tried me out the first week or something and I wasn’t very well, well like normal, and I just, I was going like this, I just could not do it.  I forget how many weeks it was after and then she tried it again and I was up and down like a yoyo.</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Wow.</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you can really see the improvement.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He can even get up the stairs better now than what he used to.</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I used to go up sidewards up the stairs one at a time,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now that’s improved.</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a big difference.  Well I’ve known the time I’ve crawled, I’ve gone up like that.  It’s terrible, I used to be so fit.</w:t>
      </w: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 </w:t>
      </w: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what kind of things has it improved then, has it improved your fitness.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that type of thing.  It’s not made any difference to my dialysis, I still feel awful.</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Do you, yes.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used to be on the banks?, you know, ??, I would have been dead now.  They asked me if I wanted to go back up again.  I said no, I said I wouldn’t like to at all.  But it doesn’t seem to affect some people but I was like an old man, do you know I can hardly walk sometimes.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the cycling hasn’t improved how the dialysis feels really.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No, no.  She had to put it off a bit, when was it, Monday, because I was really sweating and I started to pant a bit.  I think I was on 18 or 17 and she dropped it down and made it easier.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Your blood pressure was up.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my blood pressure was up.  Weird.</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Ok, so you have obviously seen some real benefits.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definitely.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Anything else, is there anything you do differently that helps you with general...</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used to love my garden, that’s why there’s no flowers in this year, I have a job bending because apparently it’s my kidney pain.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Your back plays you up.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So I went for treatment and I had a really bad back and I couldn’t do anything.  But you can’t get rid of kidney pain, I think you need eight paracetamols a day or something like that.  I cut that bush out there yesterday didn’t I but I must of stopped about ten times, sit down and then get back up.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We pay a bloke to come and do the hedges and the grass for us and then one of our sons, he comes round and digs all the garden for us.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you’ve got people to help.</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Oh yes.  We can’t be doing with a messy garden.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just can’t do nothing 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used to have everything in it didn’t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was looking forward to the plants again this year.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used to put veg and everything in didn’t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it’s all gone 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do you think the cycling might help you to get back into that stuff or is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as I say I could still do things.  I kept the hedge trimmed, it’s only a shrub in the back there.  And we’ve got a big bush, you know, because we have this chap, he’ll come up, he’ll come tomorrow and be doing it.  But he doesn’t do the shrubs does he.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Well he would if you asked him.</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I suppose he would.</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(F)  He just does the hedges and the grass for us.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But I quite enjoy it and also it gets rid of a bit of fluid because...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b/>
          <w:bCs/>
          <w:sz w:val="24"/>
          <w:szCs w:val="24"/>
        </w:rPr>
        <w:t>Yes, sweating.</w:t>
      </w:r>
      <w:r w:rsidRPr="00E3369D">
        <w:rPr>
          <w:rFonts w:ascii="Arial" w:hAnsi="Arial" w:cs="Arial"/>
          <w:sz w:val="24"/>
          <w:szCs w:val="24"/>
        </w:rPr>
        <w:t xml:space="preserve">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When he came in yesterday his hair was drenched, and his shirt was drenched, but it did start raining didn’t it halfway through.</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That’s the other thing with the garden isn’t it, the weather.  So when you first started, when </w:t>
      </w:r>
      <w:r>
        <w:rPr>
          <w:rFonts w:ascii="Arial" w:hAnsi="Arial" w:cs="Arial"/>
          <w:b/>
          <w:bCs/>
          <w:sz w:val="24"/>
          <w:szCs w:val="24"/>
        </w:rPr>
        <w:t xml:space="preserve">[the physio] </w:t>
      </w:r>
      <w:r w:rsidRPr="00E3369D">
        <w:rPr>
          <w:rFonts w:ascii="Arial" w:hAnsi="Arial" w:cs="Arial"/>
          <w:b/>
          <w:bCs/>
          <w:sz w:val="24"/>
          <w:szCs w:val="24"/>
        </w:rPr>
        <w:t>first asked you about it, did you have any ideas about how it might help you.</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as I say, I was a bit dubious for a start, you know, I’d heard all of these things before about, you know, mainly your food and all that, what it will do for you.  But I thought I’ll give it a go like.  I was really upset some time because she wouldn’t let me go on it, especially if my blood is low or I’ve got overloaded, because you’re not allowed over 3 litres.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sometimes she won’t let you go on.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No.  Sometimes I’ve had to say no, I’ve not been well enough because it’s no use doing that and feeling awful is it.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No.</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But, as I say, it’s done me proud.  It’s a pity it can’t do anything for my back.  There’s not a lot I can do for that arm but at least it’s a bit stronger.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what happens in a typical session when you’re on dialysis and the bike, talk me through what happens when you are cycling.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think A, he’s Indian, he goes on for an hour and a half he does.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Does he.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He’s, what is he, 58 kilos, I’m 82 kilos.  His ankle is about that thick.  I feel ashamed because when I first started I thought right I’m going to beat you but then I had half an hour.  You’ve got to pace yourself.  Then R, he’s 83 I think.  I think there was me second, yes because J she died, they’ve had a new Indian lady there now, it’s not very often she goes on it.  It’s me and A do most, R occasionally but as I say he’s a very old chap.  But I’ve tried to talk, are you going to have a go at this B, are you R, you know.  Bugger off.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They’re not keen.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Why do you think that, do you think they’re just not interested.</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don’t know, I think he’s old.  Like some men do, you know, no change, because it’s not going to do nothing for me like.  I’ve told them that I’ve never felt, well I wouldn’t say I’m fit but I can walk a lot better.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So </w:t>
      </w:r>
      <w:r>
        <w:rPr>
          <w:rFonts w:ascii="Arial" w:hAnsi="Arial" w:cs="Arial"/>
          <w:b/>
          <w:bCs/>
          <w:sz w:val="24"/>
          <w:szCs w:val="24"/>
        </w:rPr>
        <w:t>[physio name]</w:t>
      </w:r>
      <w:r w:rsidRPr="00E3369D">
        <w:rPr>
          <w:rFonts w:ascii="Arial" w:hAnsi="Arial" w:cs="Arial"/>
          <w:b/>
          <w:bCs/>
          <w:sz w:val="24"/>
          <w:szCs w:val="24"/>
        </w:rPr>
        <w:t xml:space="preserve"> sets you up each in turn on the...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how long did you say, about half an hour you do.</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Half an hour I do, well 40 minutes.  As I say, A, I’ve never beat him.  He goes up to 20 as well.  I’ve done the 20 but it’s...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He’s younger than you though isn’t he.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About in his sixties.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Everybody’s different though aren’t they.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Everybody’s different, yes.  It doesn’t matter how big you are, like I say, a little chap like him and I think to myself I can beat him easily.  I just let him get on with it 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was that time, about half an hour, have you kind of upped it as you’ve gone along or have you done half an hour each time.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A mentioned about doing it but I’ve not been too well.  At the beginning of this year I’ve not, well I’m not eating, not a lot.  I’m eating better but I went right down, I lost so many kilos, so she had to be gentle with me.  Because she mentioned about upping it but I’ve never been really that well to really do it.  When was it, Friday, I gets in on Friday and I was really going for it, you know, then on Monday it was just the opposite.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That’s it, it’s up and down isn’t it, some days are better than others.  </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find it is hard work, you know with the 13 and like.  I think the first time I managed I found it light, it was Friday, but Monday I found it hard work.</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did you start on half an hour when you first started.</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5 minutes and then...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Like a warm up.</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What I do is 15 minutes of one gear and then 15 minutes on another.  It depends how I feel.  I’ve tried 20 and I’ve done the 20 and I’ve gone I can’t carry this on and I did drop it down.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you’ve talked a bit already about the benefits, what other things do you think it improves, so fitness and strength in your legs.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friends because you have a laugh like.  We’re all kidding each other.  Well, as I say, when I first started I was very competitive, I always have been but I can’t do it now.  They used to tell me off because I was going like this.  Even M says you’re too competitive so I’ve had to stop that, I’m going to make myself look a fool.</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on the unit then it’s made a difference to how the sessions are.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I mean, what’s his name he’s on nights now, the Portuguese lad.  Here, well let’s see if I’ve got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That’s not a very clear one though is it, that’s a photocopy isn’t it.  It isn’t very clear that one.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It’s a booklet I get from the NHS now and again.  That’s him anyway.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That’s the guy is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can’t see his face very clear though can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C, that’s it, C.  There’s only A mentioned in there, they don’t mention anybody else.  I get it every 6 weeks I think and I like to see if I know any of the nurses or doctors.  Cycling, I noticed that one page.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there’s a bit more of a kind of...</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that’s the only paper.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But I mean on the unit, there’s a bit more...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people know it’s going on and are talking about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don’t think you’ll ever get them to, well I don’t know how their health is but B is across the way from me, I’m always kidding him to join in but they’re adamant they won’t.  Well they might do, you don’t know.  But it’s surprising who does, I mean there’s Mr T, have you heard about that.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Oh yes.  He does it as well does he.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he came up in his big Merc.</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is there more people doing it than not would you say.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There’s less people.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But when she does, I don’t know her name, when she does do it, there’s our four and then she’ll go down to B, an Indian, and then next to her T, and Mr T is in one of the side rooms.  So I think that’s about all.  Oh no, one of the black chaps, he’s in a side room as well, he does it there.  I think that’s about all, how many is that.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there’s also some of the others I think but...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 don’t know, he’ll still be on it.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for that time that you’re there and you’re cycling, because one of the things we talked about earlier on when we talked in the groups was about whether it might help pass the time.  Have you found that’s a benefit or not.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Like A, he really enjoys it, it’s no effort to him.  He’s just sitting there and he’s not bothered and he’ll chat and he’ll say things while he’s doing it.  To me it’s a bit of a chore actually.  I do my best but it’s really, to be honest I’m glad when it’s over.  Well there’s no use saying you absolutely adore it, </w:t>
      </w:r>
      <w:r>
        <w:rPr>
          <w:rFonts w:ascii="Arial" w:hAnsi="Arial" w:cs="Arial"/>
          <w:sz w:val="24"/>
          <w:szCs w:val="24"/>
        </w:rPr>
        <w:t>[physio name]</w:t>
      </w:r>
      <w:r w:rsidRPr="00E3369D">
        <w:rPr>
          <w:rFonts w:ascii="Arial" w:hAnsi="Arial" w:cs="Arial"/>
          <w:sz w:val="24"/>
          <w:szCs w:val="24"/>
        </w:rPr>
        <w:t xml:space="preserve"> will be putting another hour on me.  But, as I say, for what it does for me it’s ok.</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even though you find it difficult, the benefits sort of outweigh the...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Yes, I’ve been very pleased.  I got really upset when I couldn’t do it sometime last week.  Oh yes, I was overloaded.  M came and I said I can’t do it M.</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Are there other times that you can’t do it, either because...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because of my blood pressure.  Well it’s a waste of time, I’ve got this locum doctor, my blood pressure started at 198 so I got one of these hospital doctors to see me and he told me, he wrote a letter to my doctor.  So he puts me on the ? and, do you know I can’t remember, another one, and I started feeling really lousy, you know, because I’d got my blood pressure thing there, it was under 100 every time.  So I stopped taking my tablets and I made an appointment with this doctor last Wednesday and he was absolutely a waste of space, he was.  I got there and he said what can I do for you.  I said I’ve come about my blood pressure.  So ok, it was 96 over something then.  Oh you can live with that he says.  I said well you walk about like it then, I feel as though I’m in ?.  So I says well what do you think.  He says well when are you going to dialysis.  Tomorrow.  Ask one of the nurses about what tablets.  I thought they don’t know what tablets I’m on.  So what I do now, last night it was 146 which is not too bad so I took ? and I went this morning and it was 145 and then the second it was 135 and I came out at 127.  So that’s not bad.  I’m doing it myself, I told </w:t>
      </w:r>
      <w:r>
        <w:rPr>
          <w:rFonts w:ascii="Arial" w:hAnsi="Arial" w:cs="Arial"/>
          <w:sz w:val="24"/>
          <w:szCs w:val="24"/>
        </w:rPr>
        <w:t xml:space="preserve">[the </w:t>
      </w:r>
      <w:r w:rsidRPr="00E3369D">
        <w:rPr>
          <w:rFonts w:ascii="Arial" w:hAnsi="Arial" w:cs="Arial"/>
          <w:sz w:val="24"/>
          <w:szCs w:val="24"/>
        </w:rPr>
        <w:t>Doctor</w:t>
      </w:r>
      <w:r>
        <w:rPr>
          <w:rFonts w:ascii="Arial" w:hAnsi="Arial" w:cs="Arial"/>
          <w:sz w:val="24"/>
          <w:szCs w:val="24"/>
        </w:rPr>
        <w:t>]</w:t>
      </w:r>
      <w:r w:rsidRPr="00E3369D">
        <w:rPr>
          <w:rFonts w:ascii="Arial" w:hAnsi="Arial" w:cs="Arial"/>
          <w:sz w:val="24"/>
          <w:szCs w:val="24"/>
        </w:rPr>
        <w:t>, I told him that I self medicate.  And he agrees.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Well I suppose you know what’s going on don’t you.</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that’s it yes.  But I was just sick of feeling, getting up dizzy, having to hold on to the door knob.</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hadn’t even met this one, they phoned up to make you an appointment.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Because I was supposed to see my regular chap on the Thursday...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And they phoned you up to say you can go on the Wednesday.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thought well they must be keen, I’ll get there early.  But he knew nothing about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9356D0">
      <w:pPr>
        <w:tabs>
          <w:tab w:val="left" w:pos="3265"/>
        </w:tabs>
        <w:spacing w:after="0" w:line="240" w:lineRule="auto"/>
        <w:jc w:val="both"/>
        <w:rPr>
          <w:rFonts w:ascii="Arial" w:hAnsi="Arial" w:cs="Arial"/>
          <w:sz w:val="24"/>
          <w:szCs w:val="24"/>
        </w:rPr>
      </w:pPr>
      <w:r w:rsidRPr="00E3369D">
        <w:rPr>
          <w:rFonts w:ascii="Arial" w:hAnsi="Arial" w:cs="Arial"/>
          <w:sz w:val="24"/>
          <w:szCs w:val="24"/>
        </w:rPr>
        <w:t>(F)  It was a locum though wasn’t it.</w:t>
      </w:r>
      <w:r w:rsidRPr="00E3369D">
        <w:rPr>
          <w:rFonts w:ascii="Arial" w:hAnsi="Arial" w:cs="Arial"/>
          <w:sz w:val="24"/>
          <w:szCs w:val="24"/>
        </w:rPr>
        <w:tab/>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thought wasting my time, I got down there in the rush hour for what.  I know no better.  There you go.</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So that’s another reason that you might not be able to cycle, if your blood pressure’s low.  </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Normally, if I keep it like it is now I’ll be ok, because I was raring to go today but there you go, it does happen those things.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so today you’ll get back on maybe.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well Friday, providing...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You’re alright, yes.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Because I’m usually good with my fluids.  I reckon there’s something wrong with them scales there because I weighed myself here, I’ve got some Weight Watchers scales, and I was not too bad, I was 2.3 at the weekend.  When I got there I was 5, I said I can’t believe this.  I had to take it off over the week.  And I think it’s out, you keep telling them there’s nothing ??? I moan about the scales there, I said they’re wrong.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So are there any other times that you wouldn’t be able to do it.  So we were saying again before we switched the recorder on about </w:t>
      </w:r>
      <w:r>
        <w:rPr>
          <w:rFonts w:ascii="Arial" w:hAnsi="Arial" w:cs="Arial"/>
          <w:b/>
          <w:bCs/>
          <w:sz w:val="24"/>
          <w:szCs w:val="24"/>
        </w:rPr>
        <w:t>[the physio]</w:t>
      </w:r>
      <w:r w:rsidRPr="00E3369D">
        <w:rPr>
          <w:rFonts w:ascii="Arial" w:hAnsi="Arial" w:cs="Arial"/>
          <w:b/>
          <w:bCs/>
          <w:sz w:val="24"/>
          <w:szCs w:val="24"/>
        </w:rPr>
        <w:t xml:space="preserve"> and M not being around.  So if they’re not there to put the bikes on...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Well the nurses...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Would they.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What was I doing the other week, I don’t think I was very well because J, one of the nurses, he brought it up and I think my blood pressure was low so I couldn’t do it.  But I think two nurses have actually joined in, there’s F, she’s Portuguese, she will do it.  I think they’re ok there.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they will do it if the other staff aren’t there.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they were late the first time, it was about 10 o’clock before they brought it out.  Well it’s no good, A could only do half an hour because we’re finished nearly then by half ten.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they need to be bringing it at the right time.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on the other hand the nurses are very busy, you know, and they’ve just got to find the time haven’t they.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So to talk about the staff for a few minutes, who do you think is the best person to be running the programme, putting the bikes on and seeing to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think F, she seemed very interested at the start...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She’s one of the nurses.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a Portuguese nurse.  She saw me doing it and she really is keen.  I know she’s been taught how to set it up and I think one of the carers, L, J, I’ve not actually seen anybody else beside them three.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So would that be the preference when </w:t>
      </w:r>
      <w:r>
        <w:rPr>
          <w:rFonts w:ascii="Arial" w:hAnsi="Arial" w:cs="Arial"/>
          <w:b/>
          <w:bCs/>
          <w:sz w:val="24"/>
          <w:szCs w:val="24"/>
        </w:rPr>
        <w:t>[physio name]</w:t>
      </w:r>
      <w:r w:rsidRPr="00E3369D">
        <w:rPr>
          <w:rFonts w:ascii="Arial" w:hAnsi="Arial" w:cs="Arial"/>
          <w:b/>
          <w:bCs/>
          <w:sz w:val="24"/>
          <w:szCs w:val="24"/>
        </w:rPr>
        <w:t xml:space="preserve">’s not there, or would that be sort of going forward.  Do you think it needs to be </w:t>
      </w:r>
      <w:r>
        <w:rPr>
          <w:rFonts w:ascii="Arial" w:hAnsi="Arial" w:cs="Arial"/>
          <w:b/>
          <w:bCs/>
          <w:sz w:val="24"/>
          <w:szCs w:val="24"/>
        </w:rPr>
        <w:t>[physio name]</w:t>
      </w:r>
      <w:r w:rsidRPr="00E3369D">
        <w:rPr>
          <w:rFonts w:ascii="Arial" w:hAnsi="Arial" w:cs="Arial"/>
          <w:b/>
          <w:bCs/>
          <w:sz w:val="24"/>
          <w:szCs w:val="24"/>
        </w:rPr>
        <w:t xml:space="preserve"> or could it be...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Well if it’s not </w:t>
      </w:r>
      <w:r>
        <w:rPr>
          <w:rFonts w:ascii="Arial" w:hAnsi="Arial" w:cs="Arial"/>
          <w:sz w:val="24"/>
          <w:szCs w:val="24"/>
        </w:rPr>
        <w:t>[the physio]</w:t>
      </w:r>
      <w:r w:rsidRPr="00E3369D">
        <w:rPr>
          <w:rFonts w:ascii="Arial" w:hAnsi="Arial" w:cs="Arial"/>
          <w:sz w:val="24"/>
          <w:szCs w:val="24"/>
        </w:rPr>
        <w:t>, the nurses can cope with it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 think they’d be able to manage.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What about </w:t>
      </w:r>
      <w:r>
        <w:rPr>
          <w:rFonts w:ascii="Arial" w:hAnsi="Arial" w:cs="Arial"/>
          <w:b/>
          <w:bCs/>
          <w:sz w:val="24"/>
          <w:szCs w:val="24"/>
        </w:rPr>
        <w:t>[the physio]</w:t>
      </w:r>
      <w:r w:rsidRPr="00E3369D">
        <w:rPr>
          <w:rFonts w:ascii="Arial" w:hAnsi="Arial" w:cs="Arial"/>
          <w:b/>
          <w:bCs/>
          <w:sz w:val="24"/>
          <w:szCs w:val="24"/>
        </w:rPr>
        <w:t xml:space="preserve">, I mean not necessarily </w:t>
      </w:r>
      <w:r>
        <w:rPr>
          <w:rFonts w:ascii="Arial" w:hAnsi="Arial" w:cs="Arial"/>
          <w:b/>
          <w:bCs/>
          <w:sz w:val="24"/>
          <w:szCs w:val="24"/>
        </w:rPr>
        <w:t xml:space="preserve">[the physio] </w:t>
      </w:r>
      <w:r w:rsidRPr="00E3369D">
        <w:rPr>
          <w:rFonts w:ascii="Arial" w:hAnsi="Arial" w:cs="Arial"/>
          <w:b/>
          <w:bCs/>
          <w:sz w:val="24"/>
          <w:szCs w:val="24"/>
        </w:rPr>
        <w:t>personally but the role of the physiotherapist.  Do you think that’s important to have that there or...</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she’s lovely isn’t she.  You can tell her all your troubles.  Yes, she’s really with it, very keen.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has having her there helped in any way.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I don’t think I would have bothered if it had been a rough rugby player type of chap.  I don’t know.  She didn’t force me to it, she asked me.  Oh I’ll give it a go.  And I’ve been doing it ever since.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it’s more of an optional would you like to try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Because as I say, I was all for ??, it can’t be done.  I used to be a cyclist years ago.</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Oh did you.</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used to like it.  I used to be in a road club...</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cycled to work every day didn’t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mean cycling, actual bike tour around the country when I was well.  When I was 13 I went to Wales, when I was 14 I went to Scotland.  I don’t think I could do it 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Did that experience of being a cyclist have any sort of influence...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I used to be a cyclist.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Because I suppose if you’ve done it before it’s...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still get the same in my thighs when the last time I rode a bike, oh that would be the 90s.  I remember coming, it was not even a hill, the Saffron Lane.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Well we’ve had a car since 1986 and I don’t think you’ve rode a bike since then.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it was probably because the car was in for something.  And I got this pain and I still get that</w:t>
      </w:r>
      <w:r w:rsidRPr="008F2869">
        <w:rPr>
          <w:rFonts w:ascii="Arial" w:hAnsi="Arial" w:cs="Arial"/>
          <w:sz w:val="24"/>
          <w:szCs w:val="24"/>
        </w:rPr>
        <w:t xml:space="preserve">.  </w:t>
      </w:r>
      <w:r w:rsidRPr="008F2869">
        <w:rPr>
          <w:rFonts w:ascii="Arial" w:hAnsi="Arial" w:cs="Arial"/>
          <w:bCs/>
          <w:sz w:val="24"/>
          <w:szCs w:val="24"/>
        </w:rPr>
        <w:t>[the physio]</w:t>
      </w:r>
      <w:r w:rsidRPr="00E3369D">
        <w:rPr>
          <w:rFonts w:ascii="Arial" w:hAnsi="Arial" w:cs="Arial"/>
          <w:sz w:val="24"/>
          <w:szCs w:val="24"/>
        </w:rPr>
        <w:t xml:space="preserve"> will say are you ok.  I say the only trouble is it’s my leg, I can feel it since I start, you know, sometimes it goes off if I keep going but sometimes it doesn’t.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sometimes your legs just don’t want to do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that’s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Do they feel a bit heavy.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But they’re a lot stronger.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Are they, so they’ve increased in strength as well as fitness.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As I say, I just get straight up now no worries, that’s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Are there any other assessments that </w:t>
      </w:r>
      <w:r>
        <w:rPr>
          <w:rFonts w:ascii="Arial" w:hAnsi="Arial" w:cs="Arial"/>
          <w:b/>
          <w:bCs/>
          <w:sz w:val="24"/>
          <w:szCs w:val="24"/>
        </w:rPr>
        <w:t>[the physio]</w:t>
      </w:r>
      <w:r w:rsidRPr="00E3369D">
        <w:rPr>
          <w:rFonts w:ascii="Arial" w:hAnsi="Arial" w:cs="Arial"/>
          <w:b/>
          <w:bCs/>
          <w:sz w:val="24"/>
          <w:szCs w:val="24"/>
        </w:rPr>
        <w:t xml:space="preserve"> does. She does the sit to stand, is there anything else you have to do.</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did that that day, she was very pleased about that, when I did it 15 times.  If it weren’t for being puffed out I think I would have gone more.  But I can’t remember if she has an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Anything you have to fill in, because I know sometimes there’s questionnaires and things.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I’ve done all that.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 done those.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mainly M does that.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how do you find that side of things, having to kind of...</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It’s easy enough, yes.  Half of the questions are what they’ve asked before.  I mean they’re on about food.  Honestly food, I can’t even eat I can’t.  But I’ve brought myself up, my haemoglobin’s gone up to 11.5 from 7.9.  For some reason, I think I got up one morning, the night after dialysis, I was really sick and all day long projectile vomiting.  And this arm, for no reason, just expanded.  So they took me down the </w:t>
      </w:r>
      <w:r>
        <w:rPr>
          <w:rFonts w:ascii="Arial" w:hAnsi="Arial" w:cs="Arial"/>
          <w:sz w:val="24"/>
          <w:szCs w:val="24"/>
        </w:rPr>
        <w:t>[hospital]</w:t>
      </w:r>
      <w:r w:rsidRPr="00E3369D">
        <w:rPr>
          <w:rFonts w:ascii="Arial" w:hAnsi="Arial" w:cs="Arial"/>
          <w:sz w:val="24"/>
          <w:szCs w:val="24"/>
        </w:rPr>
        <w:t>, they still didn’t know what it was and it all came from that.  And now I just have to ?? don’t I, I go in there...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Anything sweet he’ll eat.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Everything is with chips isn’t it, you see I can’t stand chips now.  So yesterday we had gammon and a few potatoes and peas like.  They put a bit of butter on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Because we go out three or four times a week for meals you see.  Not dialysis days.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Because she’s got arthritis like.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If you give him anything sweet he’ll eat it, chocolate, chocolate, chocolate.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everything with biscuits and chocolate.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Trifle, he’s got a thing for trifle.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I’ve got a sweet tooth.</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because N, do you know her, the dietician...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She says it’s not really good for you.  Well it’s doing the trick isn’t it, I said it’s gone from 7.9 to 11.3 my haemoglobin.  She says you must be doing something right.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like your biscuits too don’t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you gave me a load of biscuits just now didn’t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It didn’t mean you had to eat them did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do you think the cycling has had any impact on your appetite or anything.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no, no because you don’t do it for long enough do you, I don’t think so, half an hour.  I usually take a couple of sandwiches and one of those nutrition drinks.  I have that before they come because it’s a bit awkward when you’re...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trying to drink and cycle.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It’s the same with tea, you’re throwing it down your ?.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Have there been any difficulties with the cycling.  So you’ve said there are quite a lot of benefits, any difficulties with it, any challenges about doing the cycling.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not really.  They explain it.  I can’t think of anything.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Ok, that’s fine.  We’ve talked about the assessments, we’ve talked a little bit about the staff and who’s involved and you mentioned about the nurses being busy, is that an issue as well that sometimes...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You want to see when they first start us, it’s just one mad rush because they’ve cut down on the nurses.  We feel really sorry.  I mean I wrote a letter to them complaining about it but it’s made no difference.  So they get us all on, of course they get a little break afterwards, but then they’ve got your haemo to do, your iron, the diabetes service have got it, but there is some that can do it, you know, not every nurse has to do that.  I don’t know </w:t>
      </w:r>
      <w:r w:rsidRPr="008F2869">
        <w:rPr>
          <w:rFonts w:ascii="Arial" w:hAnsi="Arial" w:cs="Arial"/>
          <w:bCs/>
          <w:sz w:val="24"/>
          <w:szCs w:val="24"/>
        </w:rPr>
        <w:t>[the physio</w:t>
      </w:r>
      <w:r w:rsidRPr="008F2869">
        <w:rPr>
          <w:rFonts w:ascii="Arial" w:hAnsi="Arial" w:cs="Arial"/>
          <w:sz w:val="24"/>
          <w:szCs w:val="24"/>
        </w:rPr>
        <w:t xml:space="preserve"> ]</w:t>
      </w:r>
      <w:r>
        <w:rPr>
          <w:rFonts w:ascii="Arial" w:hAnsi="Arial" w:cs="Arial"/>
          <w:sz w:val="24"/>
          <w:szCs w:val="24"/>
        </w:rPr>
        <w:t xml:space="preserve"> </w:t>
      </w:r>
      <w:r w:rsidRPr="00E3369D">
        <w:rPr>
          <w:rFonts w:ascii="Arial" w:hAnsi="Arial" w:cs="Arial"/>
          <w:sz w:val="24"/>
          <w:szCs w:val="24"/>
        </w:rPr>
        <w:t>had a word with them, I think she has F and L.  I saw her showing them how to set the machine up and, you know.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she was training them up.</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don’t think it’s a question of have they got time, it’s when they do it</w:t>
      </w:r>
      <w:r w:rsidRPr="008F2869">
        <w:rPr>
          <w:rFonts w:ascii="Arial" w:hAnsi="Arial" w:cs="Arial"/>
          <w:sz w:val="24"/>
          <w:szCs w:val="24"/>
        </w:rPr>
        <w:t xml:space="preserve">.  </w:t>
      </w:r>
      <w:r w:rsidRPr="008F2869">
        <w:rPr>
          <w:rFonts w:ascii="Arial" w:hAnsi="Arial" w:cs="Arial"/>
          <w:bCs/>
          <w:sz w:val="24"/>
          <w:szCs w:val="24"/>
        </w:rPr>
        <w:t>[the physio</w:t>
      </w:r>
      <w:r>
        <w:rPr>
          <w:rFonts w:ascii="Arial" w:hAnsi="Arial" w:cs="Arial"/>
          <w:bCs/>
          <w:sz w:val="24"/>
          <w:szCs w:val="24"/>
        </w:rPr>
        <w:t>]</w:t>
      </w:r>
      <w:r w:rsidRPr="00E3369D">
        <w:rPr>
          <w:rFonts w:ascii="Arial" w:hAnsi="Arial" w:cs="Arial"/>
          <w:sz w:val="24"/>
          <w:szCs w:val="24"/>
        </w:rPr>
        <w:t>, you’re talking say 8 o’clock you’re on and then you’ve got the rest and you do that and you have a cup of tea afterwards and that’s it.  They came up the other day, as I say I didn’t do it for some reason, and it was 10 o’clock or something which is a bit late isn’t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it might not be that they don’t do it but it’s just the timing of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that’s it, or they probably forgot.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who do you think is the best person to have running the programme overall, the cycling programme.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myself personally I think F would be, she seemed to take the most interest because... She’s a lovely woman.  When I first saw her she was really overjoyed like.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That’s good, to have somebody positive.  </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about the patients, we’ve talked a little bit about this already but the patients that are not cycling, and even the ones that are, but the other patients generally, how do you think that cycling is viewed do you think.</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I’ve mentioned about it.  Probably in the morning when we’re waiting to go on, and there was R there but he’s gone onto nights now, but they don’t really bother.  I said I’ve never felt so well in my life, R, I said you’ve got to give it a go.  You get like that don’t you, you’ll never talk them round.  There’s B, he’s going on his own machine soon so he won’t be there.  I’ve often kidded him are you going to have a go B.  Bugger off.</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some like it and some are a bit reluctant.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don’t know about ?, there’s a few of them I don’t know, especially the Asians and that.  I don’t know a lot of them.  I know a few but I don’t know them all and I don’t know how they’d, you know.  I don’t think so myself but unless they’re asked then I don’t suppose you know do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9C3B13">
      <w:pPr>
        <w:tabs>
          <w:tab w:val="center" w:pos="4513"/>
        </w:tabs>
        <w:spacing w:after="0" w:line="240" w:lineRule="auto"/>
        <w:jc w:val="both"/>
        <w:rPr>
          <w:rFonts w:ascii="Arial" w:hAnsi="Arial" w:cs="Arial"/>
          <w:b/>
          <w:bCs/>
          <w:sz w:val="24"/>
          <w:szCs w:val="24"/>
        </w:rPr>
      </w:pPr>
      <w:r w:rsidRPr="00E3369D">
        <w:rPr>
          <w:rFonts w:ascii="Arial" w:hAnsi="Arial" w:cs="Arial"/>
          <w:b/>
          <w:bCs/>
          <w:sz w:val="24"/>
          <w:szCs w:val="24"/>
        </w:rPr>
        <w:t>That’s it, you never know.  As you say, A is...</w:t>
      </w:r>
      <w:r w:rsidRPr="00E3369D">
        <w:rPr>
          <w:rFonts w:ascii="Arial" w:hAnsi="Arial" w:cs="Arial"/>
          <w:b/>
          <w:bCs/>
          <w:sz w:val="24"/>
          <w:szCs w:val="24"/>
        </w:rPr>
        <w:tab/>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A, yes, he uses it a lot.  He puts me to shame.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about your friends and family, they obviously know about the cycling.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I’ve told them about it,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what do they think about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you think it’s alright don’t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Yes I think it’s a good thing, yes, it’s making your legs a lot stronger, that’s the main thing isn’t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used to hate to get up.  It’s quicker for me to get up because you’d be gone if she’d have answered the door.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I’ve got arthritis you see and I’ve got my stick.  It takes me ages to get up.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And I used to be just as bad didn’t I.</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used to be didn’t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with me it wasn’t arthritis, it was just weakness, muscles wasn’t it, and that’s cured all of that so it’s just straight up now.  So there’s never a time that I’m not going to do it unless I have to do, you know...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do your exercises upstairs as well don’t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Oh yes.  </w:t>
      </w:r>
      <w:r>
        <w:rPr>
          <w:rFonts w:ascii="Arial" w:hAnsi="Arial" w:cs="Arial"/>
          <w:b/>
          <w:bCs/>
          <w:sz w:val="24"/>
          <w:szCs w:val="24"/>
        </w:rPr>
        <w:t>[the physio]</w:t>
      </w:r>
      <w:r w:rsidRPr="00E3369D">
        <w:rPr>
          <w:rFonts w:ascii="Arial" w:hAnsi="Arial" w:cs="Arial"/>
          <w:sz w:val="24"/>
          <w:szCs w:val="24"/>
        </w:rPr>
        <w:t xml:space="preserve"> got me on that, at the physio at the </w:t>
      </w:r>
      <w:r>
        <w:rPr>
          <w:rFonts w:ascii="Arial" w:hAnsi="Arial" w:cs="Arial"/>
          <w:sz w:val="24"/>
          <w:szCs w:val="24"/>
        </w:rPr>
        <w:t>[hospital]</w:t>
      </w:r>
      <w:r w:rsidRPr="00E3369D">
        <w:rPr>
          <w:rFonts w:ascii="Arial" w:hAnsi="Arial" w:cs="Arial"/>
          <w:sz w:val="24"/>
          <w:szCs w:val="24"/>
        </w:rPr>
        <w:t xml:space="preserve">  Because I was complaining oh my back, it wasn’t kidney pain it was just pure back pain and she says would you like me to contact her.  I says well if it does any good. I think I did a couple of months and it didn’t make a big difference.  I still do it now, it’s simple...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It only takes a couple of minutes doesn’t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what is it, 5.  You’re up like that and, yes, going like that, everything to work your back.</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Just some exercises you can do at home.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I just do it on the bed.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you’ve said that you don’t plan to stop because the next question is about how long you plan to be involved in the programme.  So from your perspective you’d like to...</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don’t plan to unless my health really goes down, you don’t know do you.  You can’t plan ahead for that.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But you’d like to carry on.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How long do you think it is that you’ve been cycling now, is it a few months.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quite a few months.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It’s quite a few months isn’t it.  It was before Christmas wasn’t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before Christmas.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It’s 6, 7 months, it’s got to be.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in that time have you ever thought about stopping.</w:t>
      </w:r>
    </w:p>
    <w:p w:rsidR="000A1C5E" w:rsidRPr="00E3369D" w:rsidRDefault="000A1C5E" w:rsidP="00CB5DA7">
      <w:pPr>
        <w:tabs>
          <w:tab w:val="left" w:pos="6463"/>
        </w:tabs>
        <w:spacing w:after="0" w:line="240" w:lineRule="auto"/>
        <w:jc w:val="both"/>
        <w:rPr>
          <w:rFonts w:ascii="Arial" w:hAnsi="Arial" w:cs="Arial"/>
          <w:b/>
          <w:bCs/>
          <w:sz w:val="24"/>
          <w:szCs w:val="24"/>
        </w:rPr>
      </w:pPr>
      <w:r w:rsidRPr="00E3369D">
        <w:rPr>
          <w:rFonts w:ascii="Arial" w:hAnsi="Arial" w:cs="Arial"/>
          <w:b/>
          <w:bCs/>
          <w:sz w:val="24"/>
          <w:szCs w:val="24"/>
        </w:rPr>
        <w:tab/>
      </w: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no, the only time I don’t feel well, as I say, is with my blood pressure or my weight.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feel quite sad about it didn’t you when you don’t go on the bike.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was prepared to go on and for some reason I was overweight, overloaded, and she said I can’t let you go B.  But anyway we make up for it don’t we.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that’s a bit disappointing if you can’t...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that’s it, I have to watch everybody else then.  But I can drink my tea in peace.  I say to A, would you like a tea, biscuit.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would you say you like the most about the cycling.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it’s the friendship, you can have a bit of fun, and what it’s done for me.  That’s about all I can think of.  That’s about it,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It sounds like it’s been positive.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would you say to, I mean you’ve already said this a little bit, about trying to persuade the others to join in, but what would you say to a patient who was considering starting.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I’d tell them to go for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mean it’s nothing to do with me but I’ll probably have a word with them in the waiting room sometimes, you want to have a go at this.  And I actually demonstrated getting up and I said this is what you can do.  But it never works, nobody took me up.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People are set in their ways.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that’s it.  I think they think it’s too much hard work.  I get, like today, because I can’t sleep I have to have a sleeping tablet, I took my watch off and then put it on the table but then I kept leaning over.  It’s so boring.  I can’t read because I get so, my eyes, and then as soon as I put it down I’m awake again so I can’t win.  I can’t win.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it’s a long time isn’t it to stay sitting.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  So the biking takes a bit out of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sort of a bit of a distraction.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Oh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 xml:space="preserve">And you mentioned being able to chat to </w:t>
      </w:r>
      <w:r>
        <w:rPr>
          <w:rFonts w:ascii="Arial" w:hAnsi="Arial" w:cs="Arial"/>
          <w:b/>
          <w:bCs/>
          <w:sz w:val="24"/>
          <w:szCs w:val="24"/>
        </w:rPr>
        <w:t>[physio name]</w:t>
      </w:r>
      <w:r w:rsidRPr="00E3369D">
        <w:rPr>
          <w:rFonts w:ascii="Arial" w:hAnsi="Arial" w:cs="Arial"/>
          <w:b/>
          <w:bCs/>
          <w:sz w:val="24"/>
          <w:szCs w:val="24"/>
        </w:rPr>
        <w:t xml:space="preserve"> or...</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that’s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There’s one person there she sleeps all the while don’t she while she’s there, with her snoring.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 don’t know what her name is.  She’s ok but she’s not been on a bike this week, she doesn’t do a lot but she does something, that’s the thing.  I don’t know what’s wrong with her but she can certainly sleep.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And snore, she’s a dead loud snorer.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As soon as she gets on the bed she’s gone.  The 4 hours must seem like 5 minutes to her because there’s me looking like this, looking up at the sky, thinking of every mound in the ceiling.  So it’s a distraction definitely.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a bit of a distraction, that’s good.  What would you change about the cycling if anything.  So anything about how the programme is run or anything about how it happens at the moment.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don’t think there is a lot you can change is there really.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 think it’s working ok.</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I don’t think there’s a lot more you can do.  It’s quite good as it is.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8013A4">
      <w:pPr>
        <w:tabs>
          <w:tab w:val="left" w:pos="3885"/>
        </w:tabs>
        <w:spacing w:after="0" w:line="240" w:lineRule="auto"/>
        <w:jc w:val="both"/>
        <w:rPr>
          <w:rFonts w:ascii="Arial" w:hAnsi="Arial" w:cs="Arial"/>
          <w:b/>
          <w:bCs/>
          <w:sz w:val="24"/>
          <w:szCs w:val="24"/>
        </w:rPr>
      </w:pPr>
      <w:r w:rsidRPr="00E3369D">
        <w:rPr>
          <w:rFonts w:ascii="Arial" w:hAnsi="Arial" w:cs="Arial"/>
          <w:b/>
          <w:bCs/>
          <w:sz w:val="24"/>
          <w:szCs w:val="24"/>
        </w:rPr>
        <w:t>So you think it runs fairly smoothly.</w:t>
      </w:r>
      <w:r w:rsidRPr="00E3369D">
        <w:rPr>
          <w:rFonts w:ascii="Arial" w:hAnsi="Arial" w:cs="Arial"/>
          <w:b/>
          <w:bCs/>
          <w:sz w:val="24"/>
          <w:szCs w:val="24"/>
        </w:rPr>
        <w:tab/>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I’ve got something to tell you.  There was an old bike in there when we first went there and they put me on this bed, this bike...  I said what the hell’s this.  They said it’s a bike, we’re not going to take it off...  Because I sat like this, she got this bike and it wasn’t one of yours I don’t think but I think they’ve probably still got that there.  I was doing this...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was different about it, was it an older one or...</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it was a blue kind, I can’t remember.  I know it had got pedals on as normal but it was attached to the bed.</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Ok.</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it was screwed in or just...  You had to put your feet down, if you wanted to pedal you had to put your feet down as though you’re just sat in a chair like I am now.</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did you find that wasn’t as good then.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 bed.  At least you like to lay down don’t you instead of sitting up.  I mean you’d get tired sitting here for 4 hours wouldn’t you, you want to rest.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so that wasn’t so good.  So the bikes themselves, how do you find you get on with them because they’ve got controls and things haven’t they.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they’re quite easy.  Except one day I pressed the wrong one and it wiped everything out.  </w:t>
      </w:r>
      <w:r w:rsidRPr="008F2869">
        <w:rPr>
          <w:rFonts w:ascii="Arial" w:hAnsi="Arial" w:cs="Arial"/>
          <w:bCs/>
          <w:sz w:val="24"/>
          <w:szCs w:val="24"/>
        </w:rPr>
        <w:t>[the physio]</w:t>
      </w:r>
      <w:r w:rsidRPr="00E3369D">
        <w:rPr>
          <w:rFonts w:ascii="Arial" w:hAnsi="Arial" w:cs="Arial"/>
          <w:sz w:val="24"/>
          <w:szCs w:val="24"/>
        </w:rPr>
        <w:t xml:space="preserve"> says how long were you on it.  I said well I tell you what, set it up again and I’ll start from scratch.  Yes I think I pressed pause and I pressed, not continue, I think I pressed it again or something.  I said oh it’s all gone so I just carried on for the next half an hour.</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 started again.</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there is one, I don’t know if that’s gone, it’s rather stiff.  I don’t know if you’ve still got that there.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I don’t know.  So it’s stiffer than the others, a bit harder to...</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there’s something wrong with it.  I mean I’ve not had it since unless, A might, he wouldn’t know the difference.  They wouldn’t give it to me.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Ok, so using it, the technical side of it has been alright, you’ve been able to use it and everything.</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yes, everything’s been fine.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What about any other types of exercise because you mentioned earlier about your arms and your back and things like that, and you’ve obviously been given some other exercises for your back, is there any other kind of exercise you would like to be doing or...</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wouldn’t mind the, there’s not a lot you can do with this can you, but I wouldn’t mind the, you know, something, because I’m losing, I think it’s because I’m not eating, but I’m losing muscle in here.  I know I’ve sometimes got a ?, which is down there, what you used to use to...  But I don’t think that’s quite the type of thing is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 want something a bit more weight wise for your arms.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I could get a weight or something, something out in the shed.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That’s most of my questions, is there anything else you want to say about any of it, about any of the programme or the staff.</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just to say I’m quite pleased.</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You’re quite happy with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I’ve made, M and </w:t>
      </w:r>
      <w:r w:rsidRPr="008F2869">
        <w:rPr>
          <w:rFonts w:ascii="Arial" w:hAnsi="Arial" w:cs="Arial"/>
          <w:bCs/>
          <w:sz w:val="24"/>
          <w:szCs w:val="24"/>
        </w:rPr>
        <w:t>[the physio]</w:t>
      </w:r>
      <w:r w:rsidRPr="008F2869">
        <w:rPr>
          <w:rFonts w:ascii="Arial" w:hAnsi="Arial" w:cs="Arial"/>
          <w:sz w:val="24"/>
          <w:szCs w:val="24"/>
        </w:rPr>
        <w:t>,</w:t>
      </w:r>
      <w:r w:rsidRPr="00E3369D">
        <w:rPr>
          <w:rFonts w:ascii="Arial" w:hAnsi="Arial" w:cs="Arial"/>
          <w:sz w:val="24"/>
          <w:szCs w:val="24"/>
        </w:rPr>
        <w:t xml:space="preserve"> two new friends.  And it’s a pleasure to do it, when I’m well that is, it’s not a pleasure then.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Exercise is always a bit of a chore isn’t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But it’s certainly changed my outlook.</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It’s changed your outlook on the cycling or generally.</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Well generally, yes.  I don’t do a lot different but, as I say, I can get up.  Like at one time once I was on the floor I was on it, it was, you know, probably you’d have pulled me up wouldn’t you.</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I can’t get up myself, let alone pulling you up.</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could do it but probably I’m down there and I would just spread my hands and just push myself up.  Instead of like I used to do it, it’s one handed, which you can do I suppose.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Only just.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The old ones say once they’re on the floor they can’t get up again.</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So it’s improved lots of things then it seems like.</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Yes, yes.  I’m quite happy with it, yes.</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Has it improved the things that you thought it would or is it...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well I didn’t really think about it.  I thought well I’ll give it a go but I never really thought about it.  I was going up the stairs, where I used to go one at a time or probably sidewards on, I go up two now just like a normal person.  Yes, it’s quite good.</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And has it changed the way you feel.</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No, because I’m permanently tired, that’s the trouble.  I’ve had this sleeping business pretty well since I started.  I went up the </w:t>
      </w:r>
      <w:r>
        <w:rPr>
          <w:rFonts w:ascii="Arial" w:hAnsi="Arial" w:cs="Arial"/>
          <w:sz w:val="24"/>
          <w:szCs w:val="24"/>
        </w:rPr>
        <w:t>[hospital]</w:t>
      </w:r>
      <w:r w:rsidRPr="00E3369D">
        <w:rPr>
          <w:rFonts w:ascii="Arial" w:hAnsi="Arial" w:cs="Arial"/>
          <w:sz w:val="24"/>
          <w:szCs w:val="24"/>
        </w:rPr>
        <w:t xml:space="preserve"> and...  I just stopped sleeping, when you’re ?? and you lay all night don’t you.  I just have a sleeping tablet, I have half of one, it will probably get me 2 or 3 hours.  I’ve tried without them and it’s just a long, long night, especially when I used to be on the machine, 9 hours and I’ve heard every clunk and click and gurgle of that machine.  That’s the only thing.  I’m not so sociable as I used to be.  I’m talking now but like a stranger, a complete stranger in a pub or something like that, I let you do it don’t I.  I don’t say a lot.  I think it’s just your outlook isn’t it, it’s just tiredness isn’t it, you don’t realise.  But otherwise, tomorrow morning I’ll be a different chap altogether, walking round, feeding the birds and something.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It sounds like you get out and about.</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Yes we go out for meals because I won’t let her do it.  She comes in and she can hardly walk.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(F)  We go out four times a week, Tuesdays, Thursdays, Saturdays and Sundays.  We can’t ?? because of his dialysis.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 can’t.  We tried it one day didn’t we.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We tried it one day didn’t we.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 left every single ?.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What did we have that day.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 think fish, chips and peas wasn’t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took one bit out of your fish and that was the end of it, he said I can’t eat any more of this.  It was a waste of money.</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Exactly.  I just felt lousy.  Like now it’s ok but I’m hot all the while.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He sits here nights doing this.  About 2 or 3 years back we were absolutely perished weren’t we, we had to have the central heating on and I sat here oh, I was sweating.  But now it’s just the opposite.</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 xml:space="preserve">I sit here sometimes with my shirt right down here.  </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You should just take your shirt off and be done with it.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It’s terrible isn’t it.  But the trouble is when she wants the fire on I say if you do I’m going.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(F)  Not this time, it isn’t cold anyway.  Even though the weather’s miserable it ain’t cold.</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Ok, anything else you want to add.</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No, have we dealt with everything.</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I think so, we’ve covered all my questions.</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Have I done alright.</w:t>
      </w:r>
    </w:p>
    <w:p w:rsidR="000A1C5E" w:rsidRPr="00E3369D" w:rsidRDefault="000A1C5E" w:rsidP="002B5F76">
      <w:pPr>
        <w:spacing w:after="0" w:line="240" w:lineRule="auto"/>
        <w:jc w:val="both"/>
        <w:rPr>
          <w:rFonts w:ascii="Arial" w:hAnsi="Arial" w:cs="Arial"/>
          <w:sz w:val="24"/>
          <w:szCs w:val="24"/>
        </w:rPr>
      </w:pPr>
    </w:p>
    <w:p w:rsidR="000A1C5E" w:rsidRPr="00E3369D" w:rsidRDefault="000A1C5E" w:rsidP="002B5F76">
      <w:pPr>
        <w:spacing w:after="0" w:line="240" w:lineRule="auto"/>
        <w:jc w:val="both"/>
        <w:rPr>
          <w:rFonts w:ascii="Arial" w:hAnsi="Arial" w:cs="Arial"/>
          <w:b/>
          <w:bCs/>
          <w:sz w:val="24"/>
          <w:szCs w:val="24"/>
        </w:rPr>
      </w:pPr>
      <w:r w:rsidRPr="00E3369D">
        <w:rPr>
          <w:rFonts w:ascii="Arial" w:hAnsi="Arial" w:cs="Arial"/>
          <w:b/>
          <w:bCs/>
          <w:sz w:val="24"/>
          <w:szCs w:val="24"/>
        </w:rPr>
        <w:t>Yes, very helpful, it’s nice to hear that it’s going well.</w:t>
      </w: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b/>
          <w:bCs/>
          <w:sz w:val="24"/>
          <w:szCs w:val="24"/>
        </w:rPr>
      </w:pPr>
    </w:p>
    <w:p w:rsidR="000A1C5E" w:rsidRPr="00E3369D" w:rsidRDefault="000A1C5E" w:rsidP="002B5F76">
      <w:pPr>
        <w:spacing w:after="0" w:line="240" w:lineRule="auto"/>
        <w:jc w:val="both"/>
        <w:rPr>
          <w:rFonts w:ascii="Arial" w:hAnsi="Arial" w:cs="Arial"/>
          <w:sz w:val="24"/>
          <w:szCs w:val="24"/>
        </w:rPr>
      </w:pPr>
      <w:r w:rsidRPr="00E3369D">
        <w:rPr>
          <w:rFonts w:ascii="Arial" w:hAnsi="Arial" w:cs="Arial"/>
          <w:sz w:val="24"/>
          <w:szCs w:val="24"/>
        </w:rPr>
        <w:t>INTERVIEW FINISHES</w:t>
      </w:r>
    </w:p>
    <w:p w:rsidR="000A1C5E" w:rsidRPr="00E3369D" w:rsidRDefault="000A1C5E" w:rsidP="002B5F76">
      <w:pPr>
        <w:spacing w:after="0" w:line="240" w:lineRule="auto"/>
        <w:jc w:val="both"/>
        <w:rPr>
          <w:rFonts w:ascii="Arial" w:hAnsi="Arial" w:cs="Arial"/>
          <w:sz w:val="24"/>
          <w:szCs w:val="24"/>
        </w:rPr>
      </w:pPr>
    </w:p>
    <w:sectPr w:rsidR="000A1C5E" w:rsidRPr="00E3369D" w:rsidSect="0054220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B5F76"/>
    <w:rsid w:val="000669D1"/>
    <w:rsid w:val="000A1C5E"/>
    <w:rsid w:val="000A2D0F"/>
    <w:rsid w:val="000B462C"/>
    <w:rsid w:val="00121BF0"/>
    <w:rsid w:val="00122F94"/>
    <w:rsid w:val="0019194A"/>
    <w:rsid w:val="00193A89"/>
    <w:rsid w:val="001B076C"/>
    <w:rsid w:val="001B6890"/>
    <w:rsid w:val="00241E6E"/>
    <w:rsid w:val="00292738"/>
    <w:rsid w:val="002A52AF"/>
    <w:rsid w:val="002B5F76"/>
    <w:rsid w:val="002B6212"/>
    <w:rsid w:val="00313841"/>
    <w:rsid w:val="00314AE3"/>
    <w:rsid w:val="00330B86"/>
    <w:rsid w:val="003474E1"/>
    <w:rsid w:val="003525B2"/>
    <w:rsid w:val="00381F45"/>
    <w:rsid w:val="003E4ECB"/>
    <w:rsid w:val="00465C58"/>
    <w:rsid w:val="004828E4"/>
    <w:rsid w:val="004A5DF3"/>
    <w:rsid w:val="004B45DE"/>
    <w:rsid w:val="00532DF4"/>
    <w:rsid w:val="0054220F"/>
    <w:rsid w:val="00547C0A"/>
    <w:rsid w:val="00593AF6"/>
    <w:rsid w:val="005B5A81"/>
    <w:rsid w:val="005B6C7F"/>
    <w:rsid w:val="005C3009"/>
    <w:rsid w:val="005F75FF"/>
    <w:rsid w:val="0061440A"/>
    <w:rsid w:val="00671868"/>
    <w:rsid w:val="00705010"/>
    <w:rsid w:val="007805D0"/>
    <w:rsid w:val="007C0C62"/>
    <w:rsid w:val="007F58D3"/>
    <w:rsid w:val="008013A4"/>
    <w:rsid w:val="0082585F"/>
    <w:rsid w:val="008A6485"/>
    <w:rsid w:val="008B17B3"/>
    <w:rsid w:val="008B2DE5"/>
    <w:rsid w:val="008E5D94"/>
    <w:rsid w:val="008F2869"/>
    <w:rsid w:val="009058B1"/>
    <w:rsid w:val="00916C51"/>
    <w:rsid w:val="009356D0"/>
    <w:rsid w:val="00981FA2"/>
    <w:rsid w:val="009842AC"/>
    <w:rsid w:val="009C3B13"/>
    <w:rsid w:val="009F50F0"/>
    <w:rsid w:val="00A651AB"/>
    <w:rsid w:val="00A736D8"/>
    <w:rsid w:val="00AF4A39"/>
    <w:rsid w:val="00BB7DCB"/>
    <w:rsid w:val="00BC7C6A"/>
    <w:rsid w:val="00BE271E"/>
    <w:rsid w:val="00BE6578"/>
    <w:rsid w:val="00C13BC5"/>
    <w:rsid w:val="00C323C7"/>
    <w:rsid w:val="00C34271"/>
    <w:rsid w:val="00CB5DA7"/>
    <w:rsid w:val="00D1344C"/>
    <w:rsid w:val="00D352B4"/>
    <w:rsid w:val="00D45636"/>
    <w:rsid w:val="00D85EDA"/>
    <w:rsid w:val="00D87F9D"/>
    <w:rsid w:val="00DD0FD3"/>
    <w:rsid w:val="00DE13A2"/>
    <w:rsid w:val="00E046B3"/>
    <w:rsid w:val="00E3369D"/>
    <w:rsid w:val="00E3709E"/>
    <w:rsid w:val="00E410CC"/>
    <w:rsid w:val="00E47F17"/>
    <w:rsid w:val="00F2302A"/>
    <w:rsid w:val="00F87F11"/>
    <w:rsid w:val="00FA1129"/>
    <w:rsid w:val="00FB1896"/>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20F"/>
    <w:pPr>
      <w:spacing w:after="200" w:line="276" w:lineRule="auto"/>
    </w:pPr>
    <w:rPr>
      <w:rFonts w:cs="Calibri"/>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18</Pages>
  <Words>5026</Words>
  <Characters>28650</Characters>
  <Application>Microsoft Office Outlook</Application>
  <DocSecurity>0</DocSecurity>
  <Lines>0</Lines>
  <Paragraphs>0</Paragraphs>
  <ScaleCrop>false</ScaleCrop>
  <Company>University Hospitals of Leicester NHS Trust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QHDP01 Interview </dc:title>
  <dc:subject/>
  <dc:creator>Soraya</dc:creator>
  <cp:keywords/>
  <dc:description/>
  <cp:lastModifiedBy>Hannah Cummins</cp:lastModifiedBy>
  <cp:revision>2</cp:revision>
  <dcterms:created xsi:type="dcterms:W3CDTF">2015-04-06T21:52:00Z</dcterms:created>
  <dcterms:modified xsi:type="dcterms:W3CDTF">2015-04-06T21:52:00Z</dcterms:modified>
</cp:coreProperties>
</file>