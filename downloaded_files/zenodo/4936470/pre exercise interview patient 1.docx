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276E" w:rsidRDefault="004A276E" w:rsidP="009C6CC3">
      <w:pPr>
        <w:rPr>
          <w:b/>
          <w:bCs/>
          <w:i/>
          <w:iCs/>
        </w:rPr>
      </w:pPr>
      <w:r>
        <w:rPr>
          <w:b/>
          <w:bCs/>
          <w:i/>
          <w:iCs/>
        </w:rPr>
        <w:t xml:space="preserve">Starting the interview regarding Exercise Bike </w:t>
      </w:r>
    </w:p>
    <w:p w:rsidR="004A276E" w:rsidRPr="00F30B18" w:rsidRDefault="004A276E" w:rsidP="009C6CC3">
      <w:pPr>
        <w:rPr>
          <w:b/>
          <w:bCs/>
          <w:i/>
          <w:iCs/>
        </w:rPr>
      </w:pPr>
      <w:r w:rsidRPr="00F30B18">
        <w:rPr>
          <w:b/>
          <w:bCs/>
          <w:i/>
          <w:iCs/>
        </w:rPr>
        <w:t xml:space="preserve">Intro </w:t>
      </w:r>
    </w:p>
    <w:p w:rsidR="004A276E" w:rsidRPr="00F30B18" w:rsidRDefault="004A276E" w:rsidP="009C6CC3">
      <w:pPr>
        <w:pStyle w:val="BodyText"/>
        <w:rPr>
          <w:rFonts w:ascii="Calibri" w:hAnsi="Calibri" w:cs="Calibri"/>
          <w:b/>
          <w:bCs/>
          <w:i/>
          <w:iCs/>
          <w:sz w:val="22"/>
          <w:szCs w:val="22"/>
        </w:rPr>
      </w:pPr>
      <w:r w:rsidRPr="00F30B18">
        <w:rPr>
          <w:rFonts w:ascii="Calibri" w:hAnsi="Calibri" w:cs="Calibri"/>
          <w:b/>
          <w:bCs/>
          <w:i/>
          <w:iCs/>
          <w:sz w:val="22"/>
          <w:szCs w:val="22"/>
        </w:rPr>
        <w:t>Firstly, I’d like to thank you for agreeing to speak to us.</w:t>
      </w:r>
    </w:p>
    <w:p w:rsidR="004A276E" w:rsidRPr="00F30B18" w:rsidRDefault="004A276E" w:rsidP="009C6CC3">
      <w:pPr>
        <w:jc w:val="both"/>
        <w:rPr>
          <w:b/>
          <w:bCs/>
          <w:i/>
          <w:iCs/>
        </w:rPr>
      </w:pPr>
      <w:r w:rsidRPr="00F30B18">
        <w:rPr>
          <w:b/>
          <w:bCs/>
          <w:i/>
          <w:iCs/>
        </w:rPr>
        <w:t xml:space="preserve">The reason we have asked you to take part in this </w:t>
      </w:r>
      <w:r>
        <w:rPr>
          <w:b/>
          <w:bCs/>
          <w:i/>
          <w:iCs/>
        </w:rPr>
        <w:t>interview</w:t>
      </w:r>
      <w:r w:rsidRPr="00F30B18">
        <w:rPr>
          <w:b/>
          <w:bCs/>
          <w:i/>
          <w:iCs/>
        </w:rPr>
        <w:t xml:space="preserve"> is that we would like to know about patient’s views on exercise and in particular physical activity during dialysis. This is important because very little is currently known about patients’ views on this subject. </w:t>
      </w:r>
    </w:p>
    <w:p w:rsidR="004A276E" w:rsidRPr="00F30B18" w:rsidRDefault="004A276E" w:rsidP="009C6CC3">
      <w:pPr>
        <w:rPr>
          <w:b/>
          <w:bCs/>
          <w:i/>
          <w:iCs/>
        </w:rPr>
      </w:pPr>
      <w:r w:rsidRPr="00F30B18">
        <w:rPr>
          <w:b/>
          <w:bCs/>
          <w:i/>
          <w:iCs/>
        </w:rPr>
        <w:t xml:space="preserve">We will be giving you information about the bikes during the </w:t>
      </w:r>
      <w:r>
        <w:rPr>
          <w:b/>
          <w:bCs/>
          <w:i/>
          <w:iCs/>
        </w:rPr>
        <w:t>interview</w:t>
      </w:r>
      <w:r w:rsidRPr="00F30B18">
        <w:rPr>
          <w:b/>
          <w:bCs/>
          <w:i/>
          <w:iCs/>
        </w:rPr>
        <w:t xml:space="preserve">, including showing you some pictures, so don’t worry if you feel like you don’t know much about this. </w:t>
      </w:r>
    </w:p>
    <w:p w:rsidR="004A276E" w:rsidRDefault="004A276E" w:rsidP="009C6CC3">
      <w:pPr>
        <w:jc w:val="both"/>
        <w:rPr>
          <w:b/>
          <w:bCs/>
          <w:i/>
          <w:iCs/>
        </w:rPr>
      </w:pPr>
      <w:r w:rsidRPr="00F30B18">
        <w:rPr>
          <w:b/>
          <w:bCs/>
          <w:i/>
          <w:iCs/>
        </w:rPr>
        <w:t xml:space="preserve">Before we begin I would like to remind you that whatever you say here will be anonymous. Your name and personal details will not be mentioned in any report. </w:t>
      </w:r>
    </w:p>
    <w:p w:rsidR="004A276E" w:rsidRDefault="004A276E" w:rsidP="009C6CC3">
      <w:pPr>
        <w:jc w:val="both"/>
      </w:pPr>
      <w:r>
        <w:rPr>
          <w:b/>
          <w:bCs/>
          <w:i/>
          <w:iCs/>
        </w:rPr>
        <w:t>We are</w:t>
      </w:r>
      <w:r w:rsidRPr="00F30B18">
        <w:rPr>
          <w:b/>
          <w:bCs/>
          <w:i/>
          <w:iCs/>
        </w:rPr>
        <w:t xml:space="preserve"> using a digital recorder to record our conversation because it is difficult for me to write down everything you say. This will also </w:t>
      </w:r>
      <w:r>
        <w:rPr>
          <w:b/>
          <w:bCs/>
          <w:i/>
          <w:iCs/>
        </w:rPr>
        <w:t>allow</w:t>
      </w:r>
      <w:r w:rsidRPr="00F30B18">
        <w:rPr>
          <w:b/>
          <w:bCs/>
          <w:i/>
          <w:iCs/>
        </w:rPr>
        <w:t xml:space="preserve"> me to give you my full attention and listen to what you have to say. </w:t>
      </w:r>
    </w:p>
    <w:p w:rsidR="004A276E" w:rsidRDefault="004A276E" w:rsidP="009C6CC3">
      <w:pPr>
        <w:jc w:val="both"/>
        <w:rPr>
          <w:b/>
          <w:bCs/>
          <w:i/>
          <w:iCs/>
        </w:rPr>
      </w:pPr>
      <w:r>
        <w:rPr>
          <w:b/>
          <w:bCs/>
          <w:i/>
          <w:iCs/>
        </w:rPr>
        <w:t>Do you have a</w:t>
      </w:r>
      <w:r w:rsidRPr="00F30B18">
        <w:rPr>
          <w:b/>
          <w:bCs/>
          <w:i/>
          <w:iCs/>
        </w:rPr>
        <w:t>ny questions before we start?</w:t>
      </w:r>
    </w:p>
    <w:p w:rsidR="004A276E" w:rsidRDefault="004A276E" w:rsidP="009C6CC3">
      <w:pPr>
        <w:jc w:val="both"/>
        <w:rPr>
          <w:b/>
          <w:bCs/>
          <w:i/>
          <w:iCs/>
        </w:rPr>
      </w:pPr>
    </w:p>
    <w:p w:rsidR="004A276E" w:rsidRDefault="004A276E" w:rsidP="009C6CC3">
      <w:pPr>
        <w:jc w:val="both"/>
      </w:pPr>
      <w:r w:rsidRPr="009C6CC3">
        <w:t xml:space="preserve">P: </w:t>
      </w:r>
      <w:r>
        <w:t>What is the reason behind not giving out name or personal detail?</w:t>
      </w:r>
    </w:p>
    <w:p w:rsidR="004A276E" w:rsidRDefault="004A276E" w:rsidP="009C6CC3">
      <w:pPr>
        <w:jc w:val="both"/>
        <w:rPr>
          <w:b/>
          <w:bCs/>
        </w:rPr>
      </w:pPr>
      <w:r w:rsidRPr="009C6CC3">
        <w:rPr>
          <w:b/>
          <w:bCs/>
        </w:rPr>
        <w:t>RS: We are obliged to keep the details confidential.  People working on this project in t</w:t>
      </w:r>
      <w:r>
        <w:rPr>
          <w:b/>
          <w:bCs/>
        </w:rPr>
        <w:t>he office will know the details but when these reports will be published in the Medical books, your identity will not be revealed.</w:t>
      </w:r>
    </w:p>
    <w:p w:rsidR="004A276E" w:rsidRDefault="004A276E" w:rsidP="009C6CC3">
      <w:pPr>
        <w:jc w:val="both"/>
      </w:pPr>
      <w:r w:rsidRPr="009C6CC3">
        <w:t>P:</w:t>
      </w:r>
      <w:r>
        <w:t xml:space="preserve"> What if anything happens?</w:t>
      </w:r>
    </w:p>
    <w:p w:rsidR="004A276E" w:rsidRPr="009877B1" w:rsidRDefault="004A276E" w:rsidP="009C6CC3">
      <w:pPr>
        <w:jc w:val="both"/>
        <w:rPr>
          <w:b/>
          <w:bCs/>
        </w:rPr>
      </w:pPr>
      <w:r w:rsidRPr="009877B1">
        <w:rPr>
          <w:b/>
          <w:bCs/>
        </w:rPr>
        <w:t>RS: (To AS) What happens if her name is mentioned somewhere?</w:t>
      </w:r>
    </w:p>
    <w:p w:rsidR="004A276E" w:rsidRPr="009877B1" w:rsidRDefault="004A276E" w:rsidP="009C6CC3">
      <w:pPr>
        <w:jc w:val="both"/>
        <w:rPr>
          <w:b/>
          <w:bCs/>
        </w:rPr>
      </w:pPr>
      <w:r w:rsidRPr="009877B1">
        <w:rPr>
          <w:b/>
          <w:bCs/>
        </w:rPr>
        <w:t>AS: It would not.</w:t>
      </w:r>
    </w:p>
    <w:p w:rsidR="004A276E" w:rsidRDefault="004A276E" w:rsidP="009C6CC3">
      <w:pPr>
        <w:jc w:val="both"/>
      </w:pPr>
      <w:r>
        <w:t>P: NO, what if I exercise and if I damaged my back or something?</w:t>
      </w:r>
    </w:p>
    <w:p w:rsidR="004A276E" w:rsidRPr="009877B1" w:rsidRDefault="004A276E" w:rsidP="009C6CC3">
      <w:pPr>
        <w:jc w:val="both"/>
        <w:rPr>
          <w:b/>
          <w:bCs/>
        </w:rPr>
      </w:pPr>
      <w:r w:rsidRPr="009877B1">
        <w:rPr>
          <w:b/>
          <w:bCs/>
        </w:rPr>
        <w:t>RS: She would like to know the liability if she does take on the exercise.</w:t>
      </w:r>
    </w:p>
    <w:p w:rsidR="004A276E" w:rsidRDefault="004A276E" w:rsidP="009C6CC3">
      <w:pPr>
        <w:jc w:val="both"/>
        <w:rPr>
          <w:b/>
          <w:bCs/>
        </w:rPr>
      </w:pPr>
      <w:r w:rsidRPr="009877B1">
        <w:rPr>
          <w:b/>
          <w:bCs/>
        </w:rPr>
        <w:t>AS: Ok, if anything goes wrong</w:t>
      </w:r>
      <w:r>
        <w:rPr>
          <w:b/>
          <w:bCs/>
        </w:rPr>
        <w:t xml:space="preserve"> in the exercise</w:t>
      </w:r>
      <w:r w:rsidRPr="009877B1">
        <w:rPr>
          <w:b/>
          <w:bCs/>
        </w:rPr>
        <w:t>.  It is same as all other medical procedure</w:t>
      </w:r>
      <w:r>
        <w:rPr>
          <w:b/>
          <w:bCs/>
        </w:rPr>
        <w:t>.  As on dialysis or else, it is on the hospital’s insurance.</w:t>
      </w:r>
    </w:p>
    <w:p w:rsidR="004A276E" w:rsidRDefault="004A276E" w:rsidP="009877B1">
      <w:pPr>
        <w:jc w:val="both"/>
        <w:rPr>
          <w:b/>
          <w:bCs/>
        </w:rPr>
      </w:pPr>
      <w:r>
        <w:rPr>
          <w:b/>
          <w:bCs/>
        </w:rPr>
        <w:t xml:space="preserve">RS: </w:t>
      </w:r>
      <w:r w:rsidRPr="009877B1">
        <w:rPr>
          <w:b/>
          <w:bCs/>
        </w:rPr>
        <w:t>It is same as all other medical procedure</w:t>
      </w:r>
      <w:r>
        <w:rPr>
          <w:b/>
          <w:bCs/>
        </w:rPr>
        <w:t>.  As on dialysis or else, it is on the hospital’s insurance.</w:t>
      </w:r>
    </w:p>
    <w:p w:rsidR="004A276E" w:rsidRDefault="004A276E" w:rsidP="009C6CC3">
      <w:pPr>
        <w:jc w:val="both"/>
        <w:rPr>
          <w:b/>
          <w:bCs/>
        </w:rPr>
      </w:pPr>
      <w:r>
        <w:rPr>
          <w:b/>
          <w:bCs/>
        </w:rPr>
        <w:t>RS: OK.  Firstly as we start I would like to ask you, in your opinion outside dialysis do you think other people think about exercising?</w:t>
      </w:r>
    </w:p>
    <w:p w:rsidR="004A276E" w:rsidRDefault="004A276E" w:rsidP="009C6CC3">
      <w:pPr>
        <w:jc w:val="both"/>
      </w:pPr>
      <w:r w:rsidRPr="009877B1">
        <w:t>P:</w:t>
      </w:r>
      <w:r>
        <w:t xml:space="preserve"> I do not know anything like that but we do YOGA and thinks like that in the house.  No one has mentioned anything else like that.  When I was told about the cycle I agreed for that becausewhen I was in [local HD unit]…</w:t>
      </w:r>
    </w:p>
    <w:p w:rsidR="004A276E" w:rsidRDefault="004A276E" w:rsidP="009C6CC3">
      <w:pPr>
        <w:jc w:val="both"/>
        <w:rPr>
          <w:b/>
          <w:bCs/>
        </w:rPr>
      </w:pPr>
      <w:r w:rsidRPr="009877B1">
        <w:rPr>
          <w:b/>
          <w:bCs/>
        </w:rPr>
        <w:t>RS: Could you speak little louder please.</w:t>
      </w:r>
    </w:p>
    <w:p w:rsidR="004A276E" w:rsidRDefault="004A276E" w:rsidP="009C6CC3">
      <w:pPr>
        <w:jc w:val="both"/>
      </w:pPr>
      <w:r w:rsidRPr="009877B1">
        <w:t xml:space="preserve">P: </w:t>
      </w:r>
      <w:r>
        <w:t>I know a Muslim gentleman in [local HD unit] was using the exercise bike.  There it was being used in turn by the people.  I was there for only 3-4 months.  I do not know what happened there after that.</w:t>
      </w:r>
    </w:p>
    <w:p w:rsidR="004A276E" w:rsidRPr="004B1DBA" w:rsidRDefault="004A276E" w:rsidP="009C6CC3">
      <w:pPr>
        <w:jc w:val="both"/>
        <w:rPr>
          <w:b/>
          <w:bCs/>
        </w:rPr>
      </w:pPr>
      <w:r w:rsidRPr="004B1DBA">
        <w:rPr>
          <w:b/>
          <w:bCs/>
        </w:rPr>
        <w:t xml:space="preserve">RS: What do you think about the </w:t>
      </w:r>
      <w:r>
        <w:rPr>
          <w:b/>
          <w:bCs/>
        </w:rPr>
        <w:t xml:space="preserve">other </w:t>
      </w:r>
      <w:r w:rsidRPr="004B1DBA">
        <w:rPr>
          <w:b/>
          <w:bCs/>
        </w:rPr>
        <w:t>people who exercise on the Unit?</w:t>
      </w:r>
    </w:p>
    <w:p w:rsidR="004A276E" w:rsidRDefault="004A276E" w:rsidP="009C6CC3">
      <w:pPr>
        <w:jc w:val="both"/>
      </w:pPr>
      <w:r>
        <w:t>P: I felt I could give it a go.  My legs are always cold and I have got varicose veins on my legs.  My legs ache a lot as well so I thought I would like to give it a go to cycle, it might help me a little.</w:t>
      </w:r>
    </w:p>
    <w:p w:rsidR="004A276E" w:rsidRPr="004B1DBA" w:rsidRDefault="004A276E" w:rsidP="009C6CC3">
      <w:pPr>
        <w:jc w:val="both"/>
        <w:rPr>
          <w:b/>
          <w:bCs/>
        </w:rPr>
      </w:pPr>
      <w:r w:rsidRPr="004B1DBA">
        <w:rPr>
          <w:b/>
          <w:bCs/>
        </w:rPr>
        <w:t xml:space="preserve">RS: So have you seen the bike </w:t>
      </w:r>
      <w:r>
        <w:rPr>
          <w:b/>
          <w:bCs/>
        </w:rPr>
        <w:t xml:space="preserve">on the Unit </w:t>
      </w:r>
      <w:r w:rsidRPr="004B1DBA">
        <w:rPr>
          <w:b/>
          <w:bCs/>
        </w:rPr>
        <w:t>or would you like to look at a picture?</w:t>
      </w:r>
    </w:p>
    <w:p w:rsidR="004A276E" w:rsidRDefault="004A276E" w:rsidP="009C6CC3">
      <w:pPr>
        <w:jc w:val="both"/>
      </w:pPr>
      <w:r>
        <w:t>P: I have seen it as well as these people talked to me.</w:t>
      </w:r>
    </w:p>
    <w:p w:rsidR="004A276E" w:rsidRPr="003C6E8F" w:rsidRDefault="004A276E" w:rsidP="009C6CC3">
      <w:pPr>
        <w:jc w:val="both"/>
        <w:rPr>
          <w:b/>
          <w:bCs/>
        </w:rPr>
      </w:pPr>
      <w:r w:rsidRPr="003C6E8F">
        <w:rPr>
          <w:b/>
          <w:bCs/>
        </w:rPr>
        <w:t>RS: OK.  Do you have any questions regarding the cycle?  Whether to take part or not or any questions?  Have you thought about the benefits about the cycling?</w:t>
      </w:r>
    </w:p>
    <w:p w:rsidR="004A276E" w:rsidRDefault="004A276E" w:rsidP="009C6CC3">
      <w:pPr>
        <w:jc w:val="both"/>
      </w:pPr>
      <w:r>
        <w:t>P:  I have not thought much but I think it might help my dryness or poor circulation in my feet.  My toes are going black as well, they always cold and dry as well.  So I want to give it a go.</w:t>
      </w:r>
    </w:p>
    <w:p w:rsidR="004A276E" w:rsidRPr="005226E2" w:rsidRDefault="004A276E" w:rsidP="009C6CC3">
      <w:pPr>
        <w:jc w:val="both"/>
        <w:rPr>
          <w:b/>
          <w:bCs/>
        </w:rPr>
      </w:pPr>
      <w:r w:rsidRPr="005226E2">
        <w:rPr>
          <w:b/>
          <w:bCs/>
        </w:rPr>
        <w:t>RS: You have seen others exercising as well.</w:t>
      </w:r>
    </w:p>
    <w:p w:rsidR="004A276E" w:rsidRDefault="004A276E" w:rsidP="009C6CC3">
      <w:pPr>
        <w:jc w:val="both"/>
      </w:pPr>
      <w:r>
        <w:t>P: I have not seen them here at hospital in [city name]  but I have seen a gentleman in [HD unit name].</w:t>
      </w:r>
    </w:p>
    <w:p w:rsidR="004A276E" w:rsidRPr="005226E2" w:rsidRDefault="004A276E" w:rsidP="009C6CC3">
      <w:pPr>
        <w:jc w:val="both"/>
        <w:rPr>
          <w:b/>
          <w:bCs/>
        </w:rPr>
      </w:pPr>
      <w:r w:rsidRPr="005226E2">
        <w:rPr>
          <w:b/>
          <w:bCs/>
        </w:rPr>
        <w:t>As to RS: So she has seen one?</w:t>
      </w:r>
    </w:p>
    <w:p w:rsidR="004A276E" w:rsidRPr="005226E2" w:rsidRDefault="004A276E" w:rsidP="009C6CC3">
      <w:pPr>
        <w:jc w:val="both"/>
        <w:rPr>
          <w:b/>
          <w:bCs/>
        </w:rPr>
      </w:pPr>
      <w:r w:rsidRPr="005226E2">
        <w:rPr>
          <w:b/>
          <w:bCs/>
        </w:rPr>
        <w:t>RS</w:t>
      </w:r>
      <w:r>
        <w:rPr>
          <w:b/>
          <w:bCs/>
        </w:rPr>
        <w:t xml:space="preserve"> to AS</w:t>
      </w:r>
      <w:r w:rsidRPr="005226E2">
        <w:rPr>
          <w:b/>
          <w:bCs/>
        </w:rPr>
        <w:t xml:space="preserve">: </w:t>
      </w:r>
      <w:r>
        <w:rPr>
          <w:b/>
          <w:bCs/>
        </w:rPr>
        <w:t>She has seen someone in [HD unit name]</w:t>
      </w:r>
      <w:r w:rsidRPr="005226E2">
        <w:rPr>
          <w:b/>
          <w:bCs/>
        </w:rPr>
        <w:t>.</w:t>
      </w:r>
    </w:p>
    <w:p w:rsidR="004A276E" w:rsidRDefault="004A276E" w:rsidP="009C6CC3">
      <w:pPr>
        <w:jc w:val="both"/>
        <w:rPr>
          <w:b/>
          <w:bCs/>
        </w:rPr>
      </w:pPr>
      <w:r w:rsidRPr="005226E2">
        <w:rPr>
          <w:b/>
          <w:bCs/>
        </w:rPr>
        <w:t>AS: Oh, it</w:t>
      </w:r>
      <w:r>
        <w:rPr>
          <w:b/>
          <w:bCs/>
        </w:rPr>
        <w:t xml:space="preserve"> is a different one in.</w:t>
      </w:r>
    </w:p>
    <w:p w:rsidR="004A276E" w:rsidRDefault="004A276E" w:rsidP="009C6CC3">
      <w:pPr>
        <w:jc w:val="both"/>
        <w:rPr>
          <w:b/>
          <w:bCs/>
        </w:rPr>
      </w:pPr>
      <w:r>
        <w:rPr>
          <w:b/>
          <w:bCs/>
        </w:rPr>
        <w:t>RS: It is different to [HD unit name] so we will show you a picture.</w:t>
      </w:r>
    </w:p>
    <w:p w:rsidR="004A276E" w:rsidRDefault="004A276E" w:rsidP="009C6CC3">
      <w:pPr>
        <w:jc w:val="both"/>
        <w:rPr>
          <w:b/>
          <w:bCs/>
        </w:rPr>
      </w:pPr>
      <w:r>
        <w:rPr>
          <w:b/>
          <w:bCs/>
        </w:rPr>
        <w:t>AS showing a picture of exercise bike to participant.</w:t>
      </w:r>
    </w:p>
    <w:p w:rsidR="004A276E" w:rsidRDefault="004A276E" w:rsidP="009C6CC3">
      <w:pPr>
        <w:jc w:val="both"/>
        <w:rPr>
          <w:b/>
          <w:bCs/>
        </w:rPr>
      </w:pPr>
      <w:r>
        <w:rPr>
          <w:b/>
          <w:bCs/>
        </w:rPr>
        <w:t>RS: Here in [city name] we have this kind and you could use it while lying in the bed.  This is another picture of a lady using one.</w:t>
      </w:r>
    </w:p>
    <w:p w:rsidR="004A276E" w:rsidRDefault="004A276E" w:rsidP="009C6CC3">
      <w:pPr>
        <w:jc w:val="both"/>
        <w:rPr>
          <w:b/>
          <w:bCs/>
        </w:rPr>
      </w:pPr>
      <w:r>
        <w:rPr>
          <w:b/>
          <w:bCs/>
        </w:rPr>
        <w:t>AS pointing at a picture of staff nurse.</w:t>
      </w:r>
    </w:p>
    <w:p w:rsidR="004A276E" w:rsidRDefault="004A276E" w:rsidP="009C6CC3">
      <w:pPr>
        <w:jc w:val="both"/>
        <w:rPr>
          <w:b/>
          <w:bCs/>
        </w:rPr>
      </w:pPr>
      <w:r>
        <w:rPr>
          <w:b/>
          <w:bCs/>
        </w:rPr>
        <w:t>RS: You might know her.</w:t>
      </w:r>
    </w:p>
    <w:p w:rsidR="004A276E" w:rsidRDefault="004A276E" w:rsidP="009C6CC3">
      <w:pPr>
        <w:jc w:val="both"/>
        <w:rPr>
          <w:b/>
          <w:bCs/>
        </w:rPr>
      </w:pPr>
      <w:r>
        <w:rPr>
          <w:b/>
          <w:bCs/>
        </w:rPr>
        <w:t>RS: (AS showing the picture) This one has wheels and it can be closer to the bed so you can use it.  Here is the pedal and he is holding a control device in his hands to control the speed.  It has a display to show how long he has been going and how many calories being burnt.</w:t>
      </w:r>
    </w:p>
    <w:p w:rsidR="004A276E" w:rsidRDefault="004A276E" w:rsidP="009C6CC3">
      <w:pPr>
        <w:jc w:val="both"/>
        <w:rPr>
          <w:b/>
          <w:bCs/>
        </w:rPr>
      </w:pPr>
      <w:r>
        <w:rPr>
          <w:b/>
          <w:bCs/>
        </w:rPr>
        <w:t>RS: Some people may not like to take part in this, in your opinion what could be the reasons?</w:t>
      </w:r>
    </w:p>
    <w:p w:rsidR="004A276E" w:rsidRPr="00856808" w:rsidRDefault="004A276E" w:rsidP="009C6CC3">
      <w:pPr>
        <w:jc w:val="both"/>
      </w:pPr>
      <w:r w:rsidRPr="00563CDC">
        <w:t>P: I do not know really but some people could be too weak.</w:t>
      </w:r>
      <w:r>
        <w:t xml:space="preserve">  They get anxious of something going wrong.  I am anxious, because you are moving your legs so possibly it could affect the back or spine.   Someone was massaging the arms and everyone had a go but may be cycling is different so people could be anxious.</w:t>
      </w:r>
    </w:p>
    <w:p w:rsidR="004A276E" w:rsidRPr="00126B10" w:rsidRDefault="004A276E" w:rsidP="009C6CC3">
      <w:pPr>
        <w:jc w:val="both"/>
        <w:rPr>
          <w:b/>
          <w:bCs/>
        </w:rPr>
      </w:pPr>
      <w:r w:rsidRPr="00126B10">
        <w:rPr>
          <w:b/>
          <w:bCs/>
        </w:rPr>
        <w:t>RS: Do you think it requires different clothing?</w:t>
      </w:r>
    </w:p>
    <w:p w:rsidR="004A276E" w:rsidRDefault="004A276E" w:rsidP="009C6CC3">
      <w:pPr>
        <w:jc w:val="both"/>
      </w:pPr>
      <w:r>
        <w:t>P: No, I do not know about that but normally everyone wears a trouser there or some wear a Punjabi suits (Long tunic and loose trouser).  I think people could be worried about something going wrong while moving the legs to cycle.  Even when we move arm it scary as it affects the needle.</w:t>
      </w:r>
    </w:p>
    <w:p w:rsidR="004A276E" w:rsidRDefault="004A276E" w:rsidP="009C6CC3">
      <w:pPr>
        <w:jc w:val="both"/>
        <w:rPr>
          <w:b/>
          <w:bCs/>
        </w:rPr>
      </w:pPr>
      <w:r w:rsidRPr="00B203AD">
        <w:rPr>
          <w:b/>
          <w:bCs/>
        </w:rPr>
        <w:t xml:space="preserve">RS to AS: </w:t>
      </w:r>
      <w:r>
        <w:rPr>
          <w:b/>
          <w:bCs/>
        </w:rPr>
        <w:t>She is worried about the needle that it might move and it might hurt.</w:t>
      </w:r>
    </w:p>
    <w:p w:rsidR="004A276E" w:rsidRDefault="004A276E" w:rsidP="009C6CC3">
      <w:pPr>
        <w:jc w:val="both"/>
        <w:rPr>
          <w:b/>
          <w:bCs/>
        </w:rPr>
      </w:pPr>
      <w:r>
        <w:rPr>
          <w:b/>
          <w:bCs/>
        </w:rPr>
        <w:t>RS: Do you think the bike would be different for a man or woman?</w:t>
      </w:r>
    </w:p>
    <w:p w:rsidR="004A276E" w:rsidRDefault="004A276E" w:rsidP="009C6CC3">
      <w:pPr>
        <w:jc w:val="both"/>
      </w:pPr>
      <w:r>
        <w:t>P: I do not know</w:t>
      </w:r>
      <w:r w:rsidRPr="0035113E">
        <w:t xml:space="preserve"> anything like that.  I only saw the picture that you showed me</w:t>
      </w:r>
      <w:r>
        <w:t>.  If I give it a go I will know.</w:t>
      </w:r>
    </w:p>
    <w:p w:rsidR="004A276E" w:rsidRDefault="004A276E" w:rsidP="009C6CC3">
      <w:pPr>
        <w:jc w:val="both"/>
        <w:rPr>
          <w:b/>
          <w:bCs/>
        </w:rPr>
      </w:pPr>
      <w:r w:rsidRPr="0035113E">
        <w:rPr>
          <w:b/>
          <w:bCs/>
        </w:rPr>
        <w:t>RS to AS: She has not seen the bike</w:t>
      </w:r>
      <w:r>
        <w:rPr>
          <w:b/>
          <w:bCs/>
        </w:rPr>
        <w:t xml:space="preserve"> so she does not know there will be difference between a bike for men or women.</w:t>
      </w:r>
    </w:p>
    <w:p w:rsidR="004A276E" w:rsidRDefault="004A276E" w:rsidP="009C6CC3">
      <w:pPr>
        <w:jc w:val="both"/>
        <w:rPr>
          <w:b/>
          <w:bCs/>
        </w:rPr>
      </w:pPr>
      <w:r>
        <w:rPr>
          <w:b/>
          <w:bCs/>
        </w:rPr>
        <w:t>AS: Would she be worried about the clothes she is wearing and she would need to wear a trouser.</w:t>
      </w:r>
    </w:p>
    <w:p w:rsidR="004A276E" w:rsidRDefault="004A276E" w:rsidP="009C6CC3">
      <w:pPr>
        <w:jc w:val="both"/>
        <w:rPr>
          <w:b/>
          <w:bCs/>
        </w:rPr>
      </w:pPr>
      <w:r>
        <w:rPr>
          <w:b/>
          <w:bCs/>
        </w:rPr>
        <w:t>RS: She is aware of it; a lot of women wear a trouser or Salwar Kameez- a long tunic and trouser.</w:t>
      </w:r>
    </w:p>
    <w:p w:rsidR="004A276E" w:rsidRDefault="004A276E" w:rsidP="009C6CC3">
      <w:pPr>
        <w:jc w:val="both"/>
        <w:rPr>
          <w:b/>
          <w:bCs/>
        </w:rPr>
      </w:pPr>
      <w:r>
        <w:rPr>
          <w:b/>
          <w:bCs/>
        </w:rPr>
        <w:t>RS: Do you think where we come from would make any difference about taking a part?</w:t>
      </w:r>
    </w:p>
    <w:p w:rsidR="004A276E" w:rsidRDefault="004A276E" w:rsidP="009C6CC3">
      <w:pPr>
        <w:jc w:val="both"/>
      </w:pPr>
      <w:r>
        <w:t>P: No, nothing like that.</w:t>
      </w:r>
    </w:p>
    <w:p w:rsidR="004A276E" w:rsidRPr="00F738A3" w:rsidRDefault="004A276E" w:rsidP="009C6CC3">
      <w:pPr>
        <w:jc w:val="both"/>
        <w:rPr>
          <w:b/>
          <w:bCs/>
        </w:rPr>
      </w:pPr>
      <w:r w:rsidRPr="00F738A3">
        <w:rPr>
          <w:b/>
          <w:bCs/>
        </w:rPr>
        <w:t xml:space="preserve">RS: Do </w:t>
      </w:r>
      <w:r>
        <w:rPr>
          <w:b/>
          <w:bCs/>
        </w:rPr>
        <w:t xml:space="preserve">you </w:t>
      </w:r>
      <w:r w:rsidRPr="00F738A3">
        <w:rPr>
          <w:b/>
          <w:bCs/>
        </w:rPr>
        <w:t>think age would make any difference?</w:t>
      </w:r>
    </w:p>
    <w:p w:rsidR="004A276E" w:rsidRDefault="004A276E" w:rsidP="009C6CC3">
      <w:pPr>
        <w:jc w:val="both"/>
      </w:pPr>
      <w:r>
        <w:t>P: Yes, it would make difference.  I am between 60 and 62 years of age and sometime if I have no energy I would not be able to exercise on bike.  I have knee pain or pain in my back so no matter what position I sleep I have back pain.  I would not be able to cycle on a day like that.  Some people have more energy and some do not so they would say no to give it a go.  I felt it might relieve my pain in legs so I agreed to give it a go.</w:t>
      </w:r>
    </w:p>
    <w:p w:rsidR="004A276E" w:rsidRDefault="004A276E" w:rsidP="009C6CC3">
      <w:pPr>
        <w:jc w:val="both"/>
        <w:rPr>
          <w:b/>
          <w:bCs/>
        </w:rPr>
      </w:pPr>
      <w:r w:rsidRPr="0051402B">
        <w:rPr>
          <w:b/>
          <w:bCs/>
        </w:rPr>
        <w:t xml:space="preserve">RS: Did you speak to anyone about it on the Unit or </w:t>
      </w:r>
      <w:r>
        <w:rPr>
          <w:b/>
          <w:bCs/>
        </w:rPr>
        <w:t>someone who is cycling</w:t>
      </w:r>
      <w:r w:rsidRPr="0051402B">
        <w:rPr>
          <w:b/>
          <w:bCs/>
        </w:rPr>
        <w:t>?</w:t>
      </w:r>
    </w:p>
    <w:p w:rsidR="004A276E" w:rsidRDefault="004A276E" w:rsidP="009C6CC3">
      <w:pPr>
        <w:jc w:val="both"/>
      </w:pPr>
      <w:r w:rsidRPr="0051402B">
        <w:t>P36:</w:t>
      </w:r>
      <w:r>
        <w:t xml:space="preserve"> No I just discussed with the people who work on the Unit.</w:t>
      </w:r>
    </w:p>
    <w:p w:rsidR="004A276E" w:rsidRDefault="004A276E" w:rsidP="009C6CC3">
      <w:pPr>
        <w:jc w:val="both"/>
        <w:rPr>
          <w:b/>
          <w:bCs/>
        </w:rPr>
      </w:pPr>
      <w:r w:rsidRPr="0051402B">
        <w:rPr>
          <w:b/>
          <w:bCs/>
        </w:rPr>
        <w:t>RS to AS: I just asked if she discussed with anyone.</w:t>
      </w:r>
    </w:p>
    <w:p w:rsidR="004A276E" w:rsidRPr="00BB11A1" w:rsidRDefault="004A276E" w:rsidP="007D6A51">
      <w:pPr>
        <w:pStyle w:val="ListParagraph"/>
        <w:ind w:left="0"/>
        <w:rPr>
          <w:b/>
          <w:bCs/>
        </w:rPr>
      </w:pPr>
      <w:r>
        <w:rPr>
          <w:b/>
          <w:bCs/>
        </w:rPr>
        <w:t xml:space="preserve">RS: </w:t>
      </w:r>
      <w:r w:rsidRPr="00BB11A1">
        <w:rPr>
          <w:b/>
          <w:bCs/>
        </w:rPr>
        <w:t>We will talk about further if you would like to start cycling and if you do, what might be involved if a patient wanted to use the bikes. They would be asked if they would be happy to have an assessment before they start. This involves talking to a member of staff about how active they are at the moment, how confident they feel about exercising and any symptoms that are bothering them. They are also asked to complete four short questionnaires. On a separate session they may be asked to do some more physical tests, which take place before a dialysis session, at the unit. These tests are a walking test, a muscle strength test and a test which sees how many times someone can stand from a chair in a minute. These assessments are used to ensure his cycling programme is just right for the patient, and so that they can see how they are improving if they continue to cycle.  Do you think people will be willing to do these assessments?</w:t>
      </w:r>
    </w:p>
    <w:p w:rsidR="004A276E" w:rsidRPr="00BB11A1" w:rsidRDefault="004A276E" w:rsidP="007D6A51">
      <w:pPr>
        <w:pStyle w:val="ListParagraph"/>
        <w:ind w:left="0"/>
        <w:rPr>
          <w:b/>
          <w:bCs/>
        </w:rPr>
      </w:pPr>
    </w:p>
    <w:p w:rsidR="004A276E" w:rsidRDefault="004A276E" w:rsidP="007D6A51">
      <w:pPr>
        <w:pStyle w:val="ListParagraph"/>
        <w:ind w:left="0"/>
      </w:pPr>
      <w:r w:rsidRPr="007D6A51">
        <w:t>P:</w:t>
      </w:r>
      <w:r>
        <w:t>As I said before people are anxious and think what will happen if I did this or that.  Very few people live in a joint family, some live alone as well or some are just couples.  Husband (spouse) would be elderly or have health issues themselves so all these things need to be considered as well.  If someone is alone and just about coping so gets worried what if something goes wrong.  I feel that is why our Indian people get afraid to give it a try.</w:t>
      </w:r>
    </w:p>
    <w:p w:rsidR="004A276E" w:rsidRDefault="004A276E" w:rsidP="007D6A51">
      <w:pPr>
        <w:pStyle w:val="ListParagraph"/>
        <w:ind w:left="0"/>
      </w:pPr>
    </w:p>
    <w:p w:rsidR="004A276E" w:rsidRDefault="004A276E" w:rsidP="007D6A51">
      <w:pPr>
        <w:pStyle w:val="ListParagraph"/>
        <w:ind w:left="0"/>
        <w:rPr>
          <w:b/>
          <w:bCs/>
        </w:rPr>
      </w:pPr>
      <w:r w:rsidRPr="009E5C97">
        <w:rPr>
          <w:b/>
          <w:bCs/>
        </w:rPr>
        <w:t xml:space="preserve">RS: No, we have to presume here that suppose one agreed to give it a go but </w:t>
      </w:r>
      <w:r>
        <w:rPr>
          <w:b/>
          <w:bCs/>
        </w:rPr>
        <w:t xml:space="preserve">they need to have an assessment before they can start, </w:t>
      </w:r>
      <w:r w:rsidRPr="009E5C97">
        <w:rPr>
          <w:b/>
          <w:bCs/>
        </w:rPr>
        <w:t xml:space="preserve">do you think they would agree to go through </w:t>
      </w:r>
      <w:r>
        <w:rPr>
          <w:b/>
          <w:bCs/>
        </w:rPr>
        <w:t xml:space="preserve">such </w:t>
      </w:r>
      <w:r w:rsidRPr="009E5C97">
        <w:rPr>
          <w:b/>
          <w:bCs/>
        </w:rPr>
        <w:t>physical assessments?</w:t>
      </w:r>
    </w:p>
    <w:p w:rsidR="004A276E" w:rsidRDefault="004A276E" w:rsidP="007D6A51">
      <w:pPr>
        <w:pStyle w:val="ListParagraph"/>
        <w:ind w:left="0"/>
        <w:rPr>
          <w:b/>
          <w:bCs/>
        </w:rPr>
      </w:pPr>
    </w:p>
    <w:p w:rsidR="004A276E" w:rsidRDefault="004A276E" w:rsidP="007D6A51">
      <w:pPr>
        <w:pStyle w:val="ListParagraph"/>
        <w:ind w:left="0"/>
      </w:pPr>
      <w:r w:rsidRPr="009E5C97">
        <w:t>P:</w:t>
      </w:r>
      <w:r>
        <w:t xml:space="preserve"> I do not know that but as I said before people are anxious and think what will happen as there are issues already.  I feel that I will benefit so I agreed. That is why I agreed.</w:t>
      </w:r>
    </w:p>
    <w:p w:rsidR="004A276E" w:rsidRDefault="004A276E" w:rsidP="007D6A51">
      <w:pPr>
        <w:pStyle w:val="ListParagraph"/>
        <w:ind w:left="0"/>
      </w:pPr>
    </w:p>
    <w:p w:rsidR="004A276E" w:rsidRDefault="004A276E" w:rsidP="007D6A51">
      <w:pPr>
        <w:pStyle w:val="ListParagraph"/>
        <w:ind w:left="0"/>
        <w:rPr>
          <w:b/>
          <w:bCs/>
        </w:rPr>
      </w:pPr>
      <w:r w:rsidRPr="009E5C97">
        <w:rPr>
          <w:b/>
          <w:bCs/>
        </w:rPr>
        <w:t>RS:</w:t>
      </w:r>
      <w:r>
        <w:rPr>
          <w:b/>
          <w:bCs/>
        </w:rPr>
        <w:t xml:space="preserve">  Yes that is fine but we are talking about the assessments before starting the cycling.  Do you think there is anything about that to be to be afraid?</w:t>
      </w:r>
    </w:p>
    <w:p w:rsidR="004A276E" w:rsidRDefault="004A276E" w:rsidP="007D6A51">
      <w:pPr>
        <w:pStyle w:val="ListParagraph"/>
        <w:ind w:left="0"/>
        <w:rPr>
          <w:b/>
          <w:bCs/>
        </w:rPr>
      </w:pPr>
    </w:p>
    <w:p w:rsidR="004A276E" w:rsidRDefault="004A276E" w:rsidP="007D6A51">
      <w:pPr>
        <w:pStyle w:val="ListParagraph"/>
        <w:ind w:left="0"/>
      </w:pPr>
      <w:r w:rsidRPr="00D61413">
        <w:t xml:space="preserve">P: </w:t>
      </w:r>
      <w:r>
        <w:t>I do not know about that.  I can talk about myself and give you permission to do the tests with me but I cannot say that for others. Everyone has different minds (thinking).</w:t>
      </w:r>
    </w:p>
    <w:p w:rsidR="004A276E" w:rsidRDefault="004A276E" w:rsidP="007D6A51">
      <w:pPr>
        <w:pStyle w:val="ListParagraph"/>
        <w:ind w:left="0"/>
      </w:pPr>
    </w:p>
    <w:p w:rsidR="004A276E" w:rsidRDefault="004A276E" w:rsidP="007D6A51">
      <w:pPr>
        <w:pStyle w:val="ListParagraph"/>
        <w:ind w:left="0"/>
        <w:rPr>
          <w:b/>
          <w:bCs/>
        </w:rPr>
      </w:pPr>
      <w:r w:rsidRPr="0065085C">
        <w:rPr>
          <w:b/>
          <w:bCs/>
        </w:rPr>
        <w:t xml:space="preserve">RS: OK. </w:t>
      </w:r>
      <w:r>
        <w:rPr>
          <w:b/>
          <w:bCs/>
        </w:rPr>
        <w:t xml:space="preserve"> Do you think if we kept a record of how people are progressing after the assessments, it will motivate the people?</w:t>
      </w:r>
    </w:p>
    <w:p w:rsidR="004A276E" w:rsidRDefault="004A276E" w:rsidP="007D6A51">
      <w:pPr>
        <w:pStyle w:val="ListParagraph"/>
        <w:ind w:left="0"/>
        <w:rPr>
          <w:b/>
          <w:bCs/>
        </w:rPr>
      </w:pPr>
    </w:p>
    <w:p w:rsidR="004A276E" w:rsidRDefault="004A276E" w:rsidP="007D6A51">
      <w:pPr>
        <w:pStyle w:val="ListParagraph"/>
        <w:ind w:left="0"/>
      </w:pPr>
      <w:r w:rsidRPr="0065085C">
        <w:t>P: Might.</w:t>
      </w:r>
    </w:p>
    <w:p w:rsidR="004A276E" w:rsidRDefault="004A276E" w:rsidP="007D6A51">
      <w:pPr>
        <w:pStyle w:val="ListParagraph"/>
        <w:ind w:left="0"/>
      </w:pPr>
    </w:p>
    <w:p w:rsidR="004A276E" w:rsidRDefault="004A276E" w:rsidP="007D6A51">
      <w:pPr>
        <w:pStyle w:val="ListParagraph"/>
        <w:ind w:left="0"/>
        <w:rPr>
          <w:b/>
          <w:bCs/>
        </w:rPr>
      </w:pPr>
      <w:r w:rsidRPr="00083CDF">
        <w:rPr>
          <w:b/>
          <w:bCs/>
        </w:rPr>
        <w:t xml:space="preserve">RS to AS: Record keeping </w:t>
      </w:r>
      <w:r>
        <w:rPr>
          <w:b/>
          <w:bCs/>
        </w:rPr>
        <w:t xml:space="preserve">useful </w:t>
      </w:r>
      <w:r w:rsidRPr="00083CDF">
        <w:rPr>
          <w:b/>
          <w:bCs/>
        </w:rPr>
        <w:t>motivating people.</w:t>
      </w:r>
    </w:p>
    <w:p w:rsidR="004A276E" w:rsidRDefault="004A276E" w:rsidP="007D6A51">
      <w:pPr>
        <w:pStyle w:val="ListParagraph"/>
        <w:ind w:left="0"/>
        <w:rPr>
          <w:b/>
          <w:bCs/>
        </w:rPr>
      </w:pPr>
      <w:r>
        <w:rPr>
          <w:b/>
          <w:bCs/>
        </w:rPr>
        <w:t>RS: So people find it motivating.</w:t>
      </w:r>
    </w:p>
    <w:p w:rsidR="004A276E" w:rsidRDefault="004A276E" w:rsidP="007D6A51">
      <w:pPr>
        <w:pStyle w:val="ListParagraph"/>
        <w:ind w:left="0"/>
        <w:rPr>
          <w:b/>
          <w:bCs/>
        </w:rPr>
      </w:pPr>
    </w:p>
    <w:p w:rsidR="004A276E" w:rsidRDefault="004A276E" w:rsidP="007D6A51">
      <w:pPr>
        <w:pStyle w:val="ListParagraph"/>
        <w:ind w:left="0"/>
      </w:pPr>
      <w:r w:rsidRPr="00083CDF">
        <w:t xml:space="preserve">P: Yes </w:t>
      </w:r>
      <w:r>
        <w:t xml:space="preserve">if I do and if I feel the benefits, </w:t>
      </w:r>
      <w:r w:rsidRPr="00083CDF">
        <w:t>we are 5 people in the room and we all discuss things.  They would ask me and if I tell them it has been beneficial to me that might motivate them as well.</w:t>
      </w:r>
      <w:r>
        <w:t xml:space="preserve">  I am not sure, all I can say it helped me and that might motivate them too.</w:t>
      </w:r>
    </w:p>
    <w:p w:rsidR="004A276E" w:rsidRDefault="004A276E" w:rsidP="007D6A51">
      <w:pPr>
        <w:pStyle w:val="ListParagraph"/>
        <w:ind w:left="0"/>
      </w:pPr>
    </w:p>
    <w:p w:rsidR="004A276E" w:rsidRDefault="004A276E" w:rsidP="007D6A51">
      <w:pPr>
        <w:pStyle w:val="ListParagraph"/>
        <w:ind w:left="0"/>
        <w:rPr>
          <w:b/>
          <w:bCs/>
        </w:rPr>
      </w:pPr>
      <w:r w:rsidRPr="00083CDF">
        <w:rPr>
          <w:b/>
          <w:bCs/>
        </w:rPr>
        <w:t xml:space="preserve">RS to AS: </w:t>
      </w:r>
      <w:r>
        <w:rPr>
          <w:b/>
          <w:bCs/>
        </w:rPr>
        <w:t>She realised that if she improves and she communicate to others, which may motivate others.</w:t>
      </w:r>
    </w:p>
    <w:p w:rsidR="004A276E" w:rsidRDefault="004A276E" w:rsidP="007D6A51">
      <w:pPr>
        <w:pStyle w:val="ListParagraph"/>
        <w:ind w:left="0"/>
        <w:rPr>
          <w:b/>
          <w:bCs/>
        </w:rPr>
      </w:pPr>
      <w:r>
        <w:rPr>
          <w:b/>
          <w:bCs/>
        </w:rPr>
        <w:t>RS: You agreed that this might help to improve your legs…</w:t>
      </w:r>
    </w:p>
    <w:p w:rsidR="004A276E" w:rsidRDefault="004A276E" w:rsidP="007D6A51">
      <w:pPr>
        <w:pStyle w:val="ListParagraph"/>
        <w:ind w:left="0"/>
        <w:rPr>
          <w:b/>
          <w:bCs/>
        </w:rPr>
      </w:pPr>
    </w:p>
    <w:p w:rsidR="004A276E" w:rsidRDefault="004A276E" w:rsidP="007D6A51">
      <w:pPr>
        <w:pStyle w:val="ListParagraph"/>
        <w:ind w:left="0"/>
      </w:pPr>
      <w:r w:rsidRPr="003D7E05">
        <w:t>P: Yes that is why I agreed.  I am trying</w:t>
      </w:r>
      <w:r>
        <w:t xml:space="preserve"> as I have varicose veins in my legs and my legs are always cold.  I had a Chinese medicine man that checked my legs with an electric machine and said there is some (blood) flow there.  I asked why this happens so he said that though I do some exercises at home but I cannot go out as the weather is not always good for me to go out.  Sometimes I do not feel well as I am a diabetic.  I thought if I cycle it might help my legs.  That is why I agreed to give it a go.</w:t>
      </w:r>
    </w:p>
    <w:p w:rsidR="004A276E" w:rsidRDefault="004A276E" w:rsidP="007D6A51">
      <w:pPr>
        <w:pStyle w:val="ListParagraph"/>
        <w:ind w:left="0"/>
      </w:pPr>
    </w:p>
    <w:p w:rsidR="004A276E" w:rsidRDefault="004A276E" w:rsidP="007D6A51">
      <w:pPr>
        <w:pStyle w:val="ListParagraph"/>
        <w:ind w:left="0"/>
        <w:rPr>
          <w:b/>
          <w:bCs/>
        </w:rPr>
      </w:pPr>
      <w:r w:rsidRPr="00427367">
        <w:rPr>
          <w:b/>
          <w:bCs/>
        </w:rPr>
        <w:t xml:space="preserve">RS: Do you think there is a relation between the facts that people who exercise on the Unit </w:t>
      </w:r>
      <w:r>
        <w:rPr>
          <w:b/>
          <w:bCs/>
        </w:rPr>
        <w:t xml:space="preserve">and either too much exercise or </w:t>
      </w:r>
      <w:r w:rsidRPr="00427367">
        <w:rPr>
          <w:b/>
          <w:bCs/>
        </w:rPr>
        <w:t>not</w:t>
      </w:r>
      <w:r>
        <w:rPr>
          <w:b/>
          <w:bCs/>
        </w:rPr>
        <w:t xml:space="preserve"> at all</w:t>
      </w:r>
      <w:r w:rsidRPr="00427367">
        <w:rPr>
          <w:b/>
          <w:bCs/>
        </w:rPr>
        <w:t xml:space="preserve"> outside the Unit?</w:t>
      </w:r>
    </w:p>
    <w:p w:rsidR="004A276E" w:rsidRPr="00427367" w:rsidRDefault="004A276E" w:rsidP="007D6A51">
      <w:pPr>
        <w:pStyle w:val="ListParagraph"/>
        <w:ind w:left="0"/>
        <w:rPr>
          <w:b/>
          <w:bCs/>
        </w:rPr>
      </w:pPr>
    </w:p>
    <w:p w:rsidR="004A276E" w:rsidRDefault="004A276E" w:rsidP="007D6A51">
      <w:pPr>
        <w:pStyle w:val="ListParagraph"/>
        <w:ind w:left="0"/>
      </w:pPr>
      <w:r>
        <w:t xml:space="preserve">P: I think people exercise on the Unit, go out for a walk but if not careful about their diet it, the exercise would have no effect.  </w:t>
      </w:r>
    </w:p>
    <w:p w:rsidR="004A276E" w:rsidRDefault="004A276E" w:rsidP="007D6A51">
      <w:pPr>
        <w:pStyle w:val="ListParagraph"/>
        <w:ind w:left="0"/>
      </w:pPr>
    </w:p>
    <w:p w:rsidR="004A276E" w:rsidRDefault="004A276E" w:rsidP="007D6A51">
      <w:pPr>
        <w:pStyle w:val="ListParagraph"/>
        <w:ind w:left="0"/>
        <w:rPr>
          <w:b/>
          <w:bCs/>
        </w:rPr>
      </w:pPr>
      <w:r w:rsidRPr="00427367">
        <w:rPr>
          <w:b/>
          <w:bCs/>
        </w:rPr>
        <w:t xml:space="preserve">RS to AS: She has got a point that if people exercise </w:t>
      </w:r>
      <w:r>
        <w:rPr>
          <w:b/>
          <w:bCs/>
        </w:rPr>
        <w:t xml:space="preserve">outside the Unit </w:t>
      </w:r>
      <w:r w:rsidRPr="00427367">
        <w:rPr>
          <w:b/>
          <w:bCs/>
        </w:rPr>
        <w:t>but not watching their diet there is no point of exercising.</w:t>
      </w:r>
    </w:p>
    <w:p w:rsidR="004A276E" w:rsidRDefault="004A276E" w:rsidP="007D6A51">
      <w:pPr>
        <w:pStyle w:val="ListParagraph"/>
        <w:ind w:left="0"/>
        <w:rPr>
          <w:b/>
          <w:bCs/>
        </w:rPr>
      </w:pPr>
      <w:r>
        <w:rPr>
          <w:b/>
          <w:bCs/>
        </w:rPr>
        <w:t>AS: Yes, here we are going to tell her some of the reasons why it is good for you.</w:t>
      </w:r>
    </w:p>
    <w:p w:rsidR="004A276E" w:rsidRDefault="004A276E" w:rsidP="007D6A51">
      <w:pPr>
        <w:pStyle w:val="ListParagraph"/>
        <w:ind w:left="0"/>
        <w:rPr>
          <w:b/>
          <w:bCs/>
        </w:rPr>
      </w:pPr>
    </w:p>
    <w:p w:rsidR="004A276E" w:rsidRDefault="004A276E" w:rsidP="007D6A51">
      <w:pPr>
        <w:pStyle w:val="ListParagraph"/>
        <w:ind w:left="0"/>
      </w:pPr>
      <w:r>
        <w:t>P</w:t>
      </w:r>
      <w:r w:rsidRPr="004C0079">
        <w:t>: I am very careful with my diet.</w:t>
      </w:r>
    </w:p>
    <w:p w:rsidR="004A276E" w:rsidRPr="004C0079" w:rsidRDefault="004A276E" w:rsidP="007D6A51">
      <w:pPr>
        <w:pStyle w:val="ListParagraph"/>
        <w:ind w:left="0"/>
      </w:pPr>
    </w:p>
    <w:p w:rsidR="004A276E" w:rsidRDefault="004A276E" w:rsidP="007D6A51">
      <w:pPr>
        <w:pStyle w:val="ListParagraph"/>
        <w:ind w:left="0"/>
        <w:rPr>
          <w:b/>
          <w:bCs/>
        </w:rPr>
      </w:pPr>
      <w:r>
        <w:rPr>
          <w:b/>
          <w:bCs/>
        </w:rPr>
        <w:t>AS: You mean if they are exercising outside is it worth exercising in the Unit?</w:t>
      </w:r>
    </w:p>
    <w:p w:rsidR="004A276E" w:rsidRDefault="004A276E" w:rsidP="007D6A51">
      <w:pPr>
        <w:pStyle w:val="ListParagraph"/>
        <w:ind w:left="0"/>
        <w:rPr>
          <w:b/>
          <w:bCs/>
        </w:rPr>
      </w:pPr>
      <w:r>
        <w:rPr>
          <w:b/>
          <w:bCs/>
        </w:rPr>
        <w:t>RS: But if they are not careful about their diet in a way it is like wasting the exercises.</w:t>
      </w:r>
    </w:p>
    <w:p w:rsidR="004A276E" w:rsidRDefault="004A276E" w:rsidP="007D6A51">
      <w:pPr>
        <w:pStyle w:val="ListParagraph"/>
        <w:ind w:left="0"/>
        <w:rPr>
          <w:b/>
          <w:bCs/>
        </w:rPr>
      </w:pPr>
      <w:r>
        <w:rPr>
          <w:b/>
          <w:bCs/>
        </w:rPr>
        <w:t>AS: ….</w:t>
      </w:r>
    </w:p>
    <w:p w:rsidR="004A276E" w:rsidRDefault="004A276E" w:rsidP="007D6A51">
      <w:pPr>
        <w:pStyle w:val="ListParagraph"/>
        <w:ind w:left="0"/>
        <w:rPr>
          <w:b/>
          <w:bCs/>
        </w:rPr>
      </w:pPr>
      <w:r>
        <w:rPr>
          <w:b/>
          <w:bCs/>
        </w:rPr>
        <w:t>RS: Yes, catch 22 kind of situation.</w:t>
      </w:r>
    </w:p>
    <w:p w:rsidR="004A276E" w:rsidRDefault="004A276E" w:rsidP="007D6A51">
      <w:pPr>
        <w:pStyle w:val="ListParagraph"/>
        <w:ind w:left="0"/>
        <w:rPr>
          <w:b/>
          <w:bCs/>
        </w:rPr>
      </w:pPr>
      <w:r>
        <w:rPr>
          <w:b/>
          <w:bCs/>
        </w:rPr>
        <w:t>AS: Yeah.</w:t>
      </w:r>
    </w:p>
    <w:p w:rsidR="004A276E" w:rsidRDefault="004A276E" w:rsidP="007D6A51">
      <w:pPr>
        <w:pStyle w:val="ListParagraph"/>
        <w:ind w:left="0"/>
        <w:rPr>
          <w:b/>
          <w:bCs/>
        </w:rPr>
      </w:pPr>
      <w:r>
        <w:rPr>
          <w:b/>
          <w:bCs/>
        </w:rPr>
        <w:t xml:space="preserve">RS: Now we will tell you about some of the benefits of exercises.  What benefits are there exercising while on dialysis and then we would like to know your views.  </w:t>
      </w:r>
    </w:p>
    <w:p w:rsidR="004A276E" w:rsidRDefault="004A276E" w:rsidP="007D6A51">
      <w:pPr>
        <w:pStyle w:val="ListParagraph"/>
        <w:ind w:left="0"/>
        <w:rPr>
          <w:b/>
          <w:bCs/>
        </w:rPr>
      </w:pPr>
      <w:r>
        <w:rPr>
          <w:b/>
          <w:bCs/>
        </w:rPr>
        <w:t>RS: In your opinion what could be the benefits of exercising?</w:t>
      </w:r>
    </w:p>
    <w:p w:rsidR="004A276E" w:rsidRDefault="004A276E" w:rsidP="007D6A51">
      <w:pPr>
        <w:pStyle w:val="ListParagraph"/>
        <w:ind w:left="0"/>
        <w:rPr>
          <w:b/>
          <w:bCs/>
        </w:rPr>
      </w:pPr>
    </w:p>
    <w:p w:rsidR="004A276E" w:rsidRDefault="004A276E" w:rsidP="007D6A51">
      <w:pPr>
        <w:pStyle w:val="ListParagraph"/>
        <w:ind w:left="0"/>
      </w:pPr>
      <w:r>
        <w:t>P</w:t>
      </w:r>
      <w:r w:rsidRPr="00EA1FA7">
        <w:t>:  The exercises that I do at home like Yoga I feel better.  The stiffness</w:t>
      </w:r>
      <w:r>
        <w:t>/blocked</w:t>
      </w:r>
      <w:r w:rsidRPr="00EA1FA7">
        <w:t xml:space="preserve"> in my body seem to go and I feel little flexible.</w:t>
      </w:r>
    </w:p>
    <w:p w:rsidR="004A276E" w:rsidRDefault="004A276E" w:rsidP="007D6A51">
      <w:pPr>
        <w:pStyle w:val="ListParagraph"/>
        <w:ind w:left="0"/>
      </w:pPr>
    </w:p>
    <w:p w:rsidR="004A276E" w:rsidRDefault="004A276E" w:rsidP="007D6A51">
      <w:pPr>
        <w:pStyle w:val="ListParagraph"/>
        <w:ind w:left="0"/>
        <w:rPr>
          <w:b/>
          <w:bCs/>
        </w:rPr>
      </w:pPr>
      <w:r w:rsidRPr="00EA1FA7">
        <w:rPr>
          <w:b/>
          <w:bCs/>
        </w:rPr>
        <w:t>RS: From Yoga?</w:t>
      </w:r>
    </w:p>
    <w:p w:rsidR="004A276E" w:rsidRPr="00EA1FA7" w:rsidRDefault="004A276E" w:rsidP="007D6A51">
      <w:pPr>
        <w:pStyle w:val="ListParagraph"/>
        <w:ind w:left="0"/>
        <w:rPr>
          <w:b/>
          <w:bCs/>
        </w:rPr>
      </w:pPr>
    </w:p>
    <w:p w:rsidR="004A276E" w:rsidRDefault="004A276E" w:rsidP="007D6A51">
      <w:pPr>
        <w:pStyle w:val="ListParagraph"/>
        <w:ind w:left="0"/>
      </w:pPr>
      <w:r>
        <w:t>P: Yes from Yoga.  I feel if I exercise my legs it might unblock any of the blockages in my legs. If there is any wear and tear there I might find out from the beginning as I would be in pain.  When I exercise I may be able to pick up on any pain I feel and look for more help about that.</w:t>
      </w:r>
    </w:p>
    <w:p w:rsidR="004A276E" w:rsidRDefault="004A276E" w:rsidP="007D6A51">
      <w:pPr>
        <w:pStyle w:val="ListParagraph"/>
        <w:ind w:left="0"/>
      </w:pPr>
    </w:p>
    <w:p w:rsidR="004A276E" w:rsidRDefault="004A276E" w:rsidP="007D6A51">
      <w:pPr>
        <w:pStyle w:val="ListParagraph"/>
        <w:ind w:left="0"/>
        <w:rPr>
          <w:b/>
          <w:bCs/>
        </w:rPr>
      </w:pPr>
      <w:r w:rsidRPr="00EA1FA7">
        <w:rPr>
          <w:b/>
          <w:bCs/>
        </w:rPr>
        <w:t>RS: Is that an enough reason to exercise?</w:t>
      </w:r>
      <w:r>
        <w:rPr>
          <w:b/>
          <w:bCs/>
        </w:rPr>
        <w:t xml:space="preserve">  You have enough reason and you are willing to give it a try.</w:t>
      </w:r>
    </w:p>
    <w:p w:rsidR="004A276E" w:rsidRDefault="004A276E" w:rsidP="007D6A51">
      <w:pPr>
        <w:pStyle w:val="ListParagraph"/>
        <w:ind w:left="0"/>
        <w:rPr>
          <w:b/>
          <w:bCs/>
        </w:rPr>
      </w:pPr>
    </w:p>
    <w:p w:rsidR="004A276E" w:rsidRDefault="004A276E" w:rsidP="007D6A51">
      <w:pPr>
        <w:pStyle w:val="ListParagraph"/>
        <w:ind w:left="0"/>
      </w:pPr>
      <w:r>
        <w:t>P</w:t>
      </w:r>
      <w:r w:rsidRPr="00D572C0">
        <w:t>: Yes I am ready.</w:t>
      </w:r>
    </w:p>
    <w:p w:rsidR="004A276E" w:rsidRPr="00D572C0" w:rsidRDefault="004A276E" w:rsidP="007D6A51">
      <w:pPr>
        <w:pStyle w:val="ListParagraph"/>
        <w:ind w:left="0"/>
      </w:pPr>
    </w:p>
    <w:p w:rsidR="004A276E" w:rsidRDefault="004A276E" w:rsidP="007D6A51">
      <w:pPr>
        <w:pStyle w:val="ListParagraph"/>
        <w:ind w:left="0"/>
        <w:rPr>
          <w:b/>
          <w:bCs/>
        </w:rPr>
      </w:pPr>
      <w:r>
        <w:rPr>
          <w:b/>
          <w:bCs/>
        </w:rPr>
        <w:t>RS to AS: She is ready to give it a try and she has a good reason because she feels she will improve after the exercise.</w:t>
      </w:r>
    </w:p>
    <w:p w:rsidR="004A276E" w:rsidRDefault="004A276E" w:rsidP="007D6A51">
      <w:pPr>
        <w:pStyle w:val="ListParagraph"/>
        <w:ind w:left="0"/>
        <w:rPr>
          <w:b/>
          <w:bCs/>
        </w:rPr>
      </w:pPr>
      <w:r>
        <w:rPr>
          <w:b/>
          <w:bCs/>
        </w:rPr>
        <w:t>RS: AS has prepared a list of benefits from exercise while dialysis.</w:t>
      </w:r>
    </w:p>
    <w:p w:rsidR="004A276E" w:rsidRDefault="004A276E" w:rsidP="007D6A51">
      <w:pPr>
        <w:pStyle w:val="ListParagraph"/>
        <w:ind w:left="0"/>
        <w:rPr>
          <w:b/>
          <w:bCs/>
        </w:rPr>
      </w:pPr>
      <w:r>
        <w:rPr>
          <w:b/>
          <w:bCs/>
        </w:rPr>
        <w:t>AS: You do not have to read all these out.</w:t>
      </w:r>
    </w:p>
    <w:p w:rsidR="004A276E" w:rsidRPr="0099045E" w:rsidRDefault="004A276E" w:rsidP="007D6A51">
      <w:pPr>
        <w:pStyle w:val="ListParagraph"/>
        <w:ind w:left="0"/>
        <w:rPr>
          <w:b/>
          <w:bCs/>
        </w:rPr>
      </w:pPr>
      <w:r w:rsidRPr="0099045E">
        <w:rPr>
          <w:b/>
          <w:bCs/>
        </w:rPr>
        <w:t>RS: I will go through them.</w:t>
      </w:r>
    </w:p>
    <w:p w:rsidR="004A276E" w:rsidRPr="0099045E" w:rsidRDefault="004A276E" w:rsidP="007D6A51">
      <w:pPr>
        <w:pStyle w:val="ListParagraph"/>
        <w:ind w:left="0"/>
        <w:rPr>
          <w:b/>
          <w:bCs/>
        </w:rPr>
      </w:pPr>
      <w:r w:rsidRPr="0099045E">
        <w:rPr>
          <w:b/>
          <w:bCs/>
        </w:rPr>
        <w:t>AS: You can go through them. You can pick out few.</w:t>
      </w:r>
    </w:p>
    <w:p w:rsidR="004A276E" w:rsidRDefault="004A276E" w:rsidP="00805CF5">
      <w:pPr>
        <w:pStyle w:val="ListParagraph"/>
        <w:ind w:left="0"/>
        <w:rPr>
          <w:b/>
          <w:bCs/>
        </w:rPr>
      </w:pPr>
      <w:r w:rsidRPr="0099045E">
        <w:rPr>
          <w:b/>
          <w:bCs/>
        </w:rPr>
        <w:t>RS: This is a list of benefits from exercise while dialysis. I will not read all of them but some of them I will read out.</w:t>
      </w:r>
    </w:p>
    <w:p w:rsidR="004A276E" w:rsidRDefault="004A276E" w:rsidP="00805CF5">
      <w:pPr>
        <w:pStyle w:val="ListParagraph"/>
        <w:ind w:left="0"/>
        <w:rPr>
          <w:b/>
          <w:bCs/>
        </w:rPr>
      </w:pPr>
      <w:r>
        <w:rPr>
          <w:b/>
          <w:bCs/>
        </w:rPr>
        <w:t>RS: Blood pressure comes down in people who suffer from high BP for a long time.</w:t>
      </w:r>
    </w:p>
    <w:p w:rsidR="004A276E" w:rsidRDefault="004A276E" w:rsidP="007D6A51">
      <w:pPr>
        <w:pStyle w:val="ListParagraph"/>
        <w:ind w:left="0"/>
        <w:rPr>
          <w:b/>
          <w:bCs/>
        </w:rPr>
      </w:pPr>
      <w:r>
        <w:rPr>
          <w:b/>
          <w:bCs/>
        </w:rPr>
        <w:t>RS: People who need to lose weight benefits from the exercise.</w:t>
      </w:r>
    </w:p>
    <w:p w:rsidR="004A276E" w:rsidRPr="00EA1FA7" w:rsidRDefault="004A276E" w:rsidP="007D6A51">
      <w:pPr>
        <w:pStyle w:val="ListParagraph"/>
        <w:ind w:left="0"/>
        <w:rPr>
          <w:b/>
          <w:bCs/>
        </w:rPr>
      </w:pPr>
      <w:r>
        <w:rPr>
          <w:b/>
          <w:bCs/>
        </w:rPr>
        <w:t>RS: Our heart and lungs works more efficiently.</w:t>
      </w:r>
    </w:p>
    <w:p w:rsidR="004A276E" w:rsidRDefault="004A276E" w:rsidP="007D6A51">
      <w:pPr>
        <w:pStyle w:val="ListParagraph"/>
        <w:ind w:left="0"/>
        <w:rPr>
          <w:b/>
          <w:bCs/>
        </w:rPr>
      </w:pPr>
      <w:r>
        <w:rPr>
          <w:b/>
          <w:bCs/>
        </w:rPr>
        <w:t>RS: Episodes of hospital admissions reduce.</w:t>
      </w:r>
    </w:p>
    <w:p w:rsidR="004A276E" w:rsidRDefault="004A276E" w:rsidP="007D6A51">
      <w:pPr>
        <w:pStyle w:val="ListParagraph"/>
        <w:ind w:left="0"/>
        <w:rPr>
          <w:b/>
          <w:bCs/>
        </w:rPr>
      </w:pPr>
      <w:r>
        <w:rPr>
          <w:b/>
          <w:bCs/>
        </w:rPr>
        <w:t>RS: Cramps reduces before and after dialysis.</w:t>
      </w:r>
    </w:p>
    <w:p w:rsidR="004A276E" w:rsidRDefault="004A276E" w:rsidP="007D6A51">
      <w:pPr>
        <w:pStyle w:val="ListParagraph"/>
        <w:ind w:left="0"/>
        <w:rPr>
          <w:b/>
          <w:bCs/>
        </w:rPr>
      </w:pPr>
    </w:p>
    <w:p w:rsidR="004A276E" w:rsidRPr="006E7FA4" w:rsidRDefault="004A276E" w:rsidP="007D6A51">
      <w:pPr>
        <w:pStyle w:val="ListParagraph"/>
        <w:ind w:left="0"/>
      </w:pPr>
      <w:r>
        <w:t>P</w:t>
      </w:r>
      <w:r w:rsidRPr="006E7FA4">
        <w:t>: I do not suffer from cramps but half of my arm is always cold</w:t>
      </w:r>
      <w:r>
        <w:t>.  I think there is no blood flow and that is why it is always cold.</w:t>
      </w:r>
    </w:p>
    <w:p w:rsidR="004A276E" w:rsidRDefault="004A276E" w:rsidP="007D6A51">
      <w:pPr>
        <w:pStyle w:val="ListParagraph"/>
        <w:ind w:left="0"/>
        <w:rPr>
          <w:b/>
          <w:bCs/>
        </w:rPr>
      </w:pPr>
      <w:r>
        <w:rPr>
          <w:b/>
          <w:bCs/>
        </w:rPr>
        <w:t>RS: When people start exercising, their lifestyle improves as well.  They become socially more active.</w:t>
      </w:r>
    </w:p>
    <w:p w:rsidR="004A276E" w:rsidRDefault="004A276E" w:rsidP="007D6A51">
      <w:pPr>
        <w:pStyle w:val="ListParagraph"/>
        <w:ind w:left="0"/>
        <w:rPr>
          <w:b/>
          <w:bCs/>
        </w:rPr>
      </w:pPr>
      <w:r>
        <w:rPr>
          <w:b/>
          <w:bCs/>
        </w:rPr>
        <w:t>RS: Their life expectancy increases.</w:t>
      </w:r>
    </w:p>
    <w:p w:rsidR="004A276E" w:rsidRDefault="004A276E" w:rsidP="007D6A51">
      <w:pPr>
        <w:pStyle w:val="ListParagraph"/>
        <w:ind w:left="0"/>
        <w:rPr>
          <w:b/>
          <w:bCs/>
        </w:rPr>
      </w:pPr>
      <w:r>
        <w:rPr>
          <w:b/>
          <w:bCs/>
        </w:rPr>
        <w:t>RS: You feel less tired.</w:t>
      </w:r>
    </w:p>
    <w:p w:rsidR="004A276E" w:rsidRDefault="004A276E" w:rsidP="007D6A51">
      <w:pPr>
        <w:pStyle w:val="ListParagraph"/>
        <w:ind w:left="0"/>
        <w:rPr>
          <w:b/>
          <w:bCs/>
        </w:rPr>
      </w:pPr>
      <w:r>
        <w:rPr>
          <w:b/>
          <w:bCs/>
        </w:rPr>
        <w:t>RS: Exercising while dialysis makes you feel less bored!  Time passes quicker!</w:t>
      </w:r>
    </w:p>
    <w:p w:rsidR="004A276E" w:rsidRDefault="004A276E" w:rsidP="007D6A51">
      <w:pPr>
        <w:pStyle w:val="ListParagraph"/>
        <w:ind w:left="0"/>
        <w:rPr>
          <w:b/>
          <w:bCs/>
        </w:rPr>
      </w:pPr>
      <w:r>
        <w:rPr>
          <w:b/>
          <w:bCs/>
        </w:rPr>
        <w:t>RS: Exercise is fun.</w:t>
      </w:r>
    </w:p>
    <w:p w:rsidR="004A276E" w:rsidRDefault="004A276E" w:rsidP="007D6A51">
      <w:pPr>
        <w:pStyle w:val="ListParagraph"/>
        <w:ind w:left="0"/>
        <w:rPr>
          <w:b/>
          <w:bCs/>
        </w:rPr>
      </w:pPr>
      <w:r>
        <w:rPr>
          <w:b/>
          <w:bCs/>
        </w:rPr>
        <w:t>RS: People who has cholesterol issues, their good cholesterol increases with exercise.</w:t>
      </w:r>
    </w:p>
    <w:p w:rsidR="004A276E" w:rsidRDefault="004A276E" w:rsidP="007D6A51">
      <w:pPr>
        <w:pStyle w:val="ListParagraph"/>
        <w:ind w:left="0"/>
        <w:rPr>
          <w:b/>
          <w:bCs/>
        </w:rPr>
      </w:pPr>
      <w:r>
        <w:rPr>
          <w:b/>
          <w:bCs/>
        </w:rPr>
        <w:t>RS: As the muscle increases with exercise, body fat reduces.</w:t>
      </w:r>
    </w:p>
    <w:p w:rsidR="004A276E" w:rsidRDefault="004A276E" w:rsidP="007D6A51">
      <w:pPr>
        <w:pStyle w:val="ListParagraph"/>
        <w:ind w:left="0"/>
        <w:rPr>
          <w:b/>
          <w:bCs/>
        </w:rPr>
      </w:pPr>
      <w:r>
        <w:rPr>
          <w:b/>
          <w:bCs/>
        </w:rPr>
        <w:t>RS: Symptoms of heart, lung and stroke reduces.</w:t>
      </w:r>
    </w:p>
    <w:p w:rsidR="004A276E" w:rsidRDefault="004A276E" w:rsidP="007D6A51">
      <w:pPr>
        <w:pStyle w:val="ListParagraph"/>
        <w:ind w:left="0"/>
        <w:rPr>
          <w:b/>
          <w:bCs/>
        </w:rPr>
      </w:pPr>
      <w:r>
        <w:rPr>
          <w:b/>
          <w:bCs/>
        </w:rPr>
        <w:t>RS: It is safe to cycle and it done under supervision from a physiotherapist.  Everyone’s target is set considering their ability.</w:t>
      </w:r>
    </w:p>
    <w:p w:rsidR="004A276E" w:rsidRDefault="004A276E" w:rsidP="007D6A51">
      <w:pPr>
        <w:pStyle w:val="ListParagraph"/>
        <w:ind w:left="0"/>
        <w:rPr>
          <w:b/>
          <w:bCs/>
        </w:rPr>
      </w:pPr>
      <w:r>
        <w:rPr>
          <w:b/>
          <w:bCs/>
        </w:rPr>
        <w:t>RS: It motivates people themselves.</w:t>
      </w:r>
    </w:p>
    <w:p w:rsidR="004A276E" w:rsidRDefault="004A276E" w:rsidP="007D6A51">
      <w:pPr>
        <w:pStyle w:val="ListParagraph"/>
        <w:ind w:left="0"/>
        <w:rPr>
          <w:b/>
          <w:bCs/>
        </w:rPr>
      </w:pPr>
      <w:r>
        <w:rPr>
          <w:b/>
          <w:bCs/>
        </w:rPr>
        <w:t>RS: It is good for the people who are waiting for a transplant.</w:t>
      </w:r>
    </w:p>
    <w:p w:rsidR="004A276E" w:rsidRDefault="004A276E" w:rsidP="007D6A51">
      <w:pPr>
        <w:pStyle w:val="ListParagraph"/>
        <w:ind w:left="0"/>
        <w:rPr>
          <w:b/>
          <w:bCs/>
        </w:rPr>
      </w:pPr>
      <w:r>
        <w:rPr>
          <w:b/>
          <w:bCs/>
        </w:rPr>
        <w:t>RS: It improves anaemia.</w:t>
      </w:r>
    </w:p>
    <w:p w:rsidR="004A276E" w:rsidRDefault="004A276E" w:rsidP="007D6A51">
      <w:pPr>
        <w:pStyle w:val="ListParagraph"/>
        <w:ind w:left="0"/>
        <w:rPr>
          <w:b/>
          <w:bCs/>
        </w:rPr>
      </w:pPr>
      <w:r>
        <w:rPr>
          <w:b/>
          <w:bCs/>
        </w:rPr>
        <w:t>RS: It improves appetite for some people and they can eat better hence their nutrition intake improves.</w:t>
      </w:r>
    </w:p>
    <w:p w:rsidR="004A276E" w:rsidRDefault="004A276E" w:rsidP="007D6A51">
      <w:pPr>
        <w:pStyle w:val="ListParagraph"/>
        <w:ind w:left="0"/>
        <w:rPr>
          <w:b/>
          <w:bCs/>
        </w:rPr>
      </w:pPr>
      <w:r>
        <w:rPr>
          <w:b/>
          <w:bCs/>
        </w:rPr>
        <w:t>RS: Dialysis is more efficient without increasing dialysis duration time.</w:t>
      </w:r>
    </w:p>
    <w:p w:rsidR="004A276E" w:rsidRDefault="004A276E" w:rsidP="007D6A51">
      <w:pPr>
        <w:pStyle w:val="ListParagraph"/>
        <w:ind w:left="0"/>
        <w:rPr>
          <w:b/>
          <w:bCs/>
        </w:rPr>
      </w:pPr>
      <w:r>
        <w:rPr>
          <w:b/>
          <w:bCs/>
        </w:rPr>
        <w:t>RS: Some people spend more time but they recover well.</w:t>
      </w:r>
    </w:p>
    <w:p w:rsidR="004A276E" w:rsidRDefault="004A276E" w:rsidP="007D6A51">
      <w:pPr>
        <w:pStyle w:val="ListParagraph"/>
        <w:ind w:left="0"/>
        <w:rPr>
          <w:b/>
          <w:bCs/>
        </w:rPr>
      </w:pPr>
    </w:p>
    <w:p w:rsidR="004A276E" w:rsidRDefault="004A276E" w:rsidP="007D6A51">
      <w:pPr>
        <w:pStyle w:val="ListParagraph"/>
        <w:ind w:left="0"/>
        <w:rPr>
          <w:b/>
          <w:bCs/>
        </w:rPr>
      </w:pPr>
      <w:r>
        <w:rPr>
          <w:b/>
          <w:bCs/>
        </w:rPr>
        <w:t>MOBILE ALARM GOES OFF!</w:t>
      </w:r>
    </w:p>
    <w:p w:rsidR="004A276E" w:rsidRDefault="004A276E" w:rsidP="007D6A51">
      <w:pPr>
        <w:pStyle w:val="ListParagraph"/>
        <w:ind w:left="0"/>
        <w:rPr>
          <w:b/>
          <w:bCs/>
        </w:rPr>
      </w:pPr>
    </w:p>
    <w:p w:rsidR="004A276E" w:rsidRDefault="004A276E" w:rsidP="007D6A51">
      <w:pPr>
        <w:pStyle w:val="ListParagraph"/>
        <w:ind w:left="0"/>
        <w:rPr>
          <w:b/>
          <w:bCs/>
        </w:rPr>
      </w:pPr>
      <w:r>
        <w:rPr>
          <w:b/>
          <w:bCs/>
        </w:rPr>
        <w:t>RS: It improves the mood.</w:t>
      </w:r>
    </w:p>
    <w:p w:rsidR="004A276E" w:rsidRDefault="004A276E" w:rsidP="007D6A51">
      <w:pPr>
        <w:pStyle w:val="ListParagraph"/>
        <w:ind w:left="0"/>
        <w:rPr>
          <w:b/>
          <w:bCs/>
        </w:rPr>
      </w:pPr>
      <w:r>
        <w:rPr>
          <w:b/>
          <w:bCs/>
        </w:rPr>
        <w:t>RS: You gain better control on you condition.</w:t>
      </w:r>
    </w:p>
    <w:p w:rsidR="004A276E" w:rsidRDefault="004A276E" w:rsidP="007D6A51">
      <w:pPr>
        <w:pStyle w:val="ListParagraph"/>
        <w:ind w:left="0"/>
        <w:rPr>
          <w:b/>
          <w:bCs/>
        </w:rPr>
      </w:pPr>
      <w:r>
        <w:rPr>
          <w:b/>
          <w:bCs/>
        </w:rPr>
        <w:t>RS: There are other benefits as well such as you sleep better at night, your diabetes is better controlled, and your stamina improves as well.  It improves your mobility as your body becomes more flexible.  If you managed to carry a task for 5 minutes before exercising you could carry on for 10 minutes possibly.  It also improves you balance so less chance of a fall.  Your body improves when you exercise while on dialysis compare to when you are on dialysis while laying on bed.</w:t>
      </w:r>
    </w:p>
    <w:p w:rsidR="004A276E" w:rsidRDefault="004A276E" w:rsidP="007D6A51">
      <w:pPr>
        <w:pStyle w:val="ListParagraph"/>
        <w:ind w:left="0"/>
        <w:rPr>
          <w:b/>
          <w:bCs/>
        </w:rPr>
      </w:pPr>
    </w:p>
    <w:p w:rsidR="004A276E" w:rsidRDefault="004A276E" w:rsidP="007D6A51">
      <w:pPr>
        <w:pStyle w:val="ListParagraph"/>
        <w:ind w:left="0"/>
        <w:rPr>
          <w:b/>
          <w:bCs/>
        </w:rPr>
      </w:pPr>
      <w:r>
        <w:rPr>
          <w:b/>
          <w:bCs/>
        </w:rPr>
        <w:t>RS to AS: I have tried to cover most of them.</w:t>
      </w:r>
    </w:p>
    <w:p w:rsidR="004A276E" w:rsidRDefault="004A276E" w:rsidP="007D6A51">
      <w:pPr>
        <w:pStyle w:val="ListParagraph"/>
        <w:ind w:left="0"/>
        <w:rPr>
          <w:b/>
          <w:bCs/>
        </w:rPr>
      </w:pPr>
      <w:r>
        <w:rPr>
          <w:b/>
          <w:bCs/>
        </w:rPr>
        <w:t>AS to RS: Yeah you can stop now and also you can tell her you spoken tosome patients who have done it and they said they liked it.</w:t>
      </w:r>
    </w:p>
    <w:p w:rsidR="004A276E" w:rsidRDefault="004A276E" w:rsidP="007D6A51">
      <w:pPr>
        <w:pStyle w:val="ListParagraph"/>
        <w:ind w:left="0"/>
        <w:rPr>
          <w:b/>
          <w:bCs/>
        </w:rPr>
      </w:pPr>
    </w:p>
    <w:p w:rsidR="004A276E" w:rsidRDefault="004A276E" w:rsidP="007D6A51">
      <w:pPr>
        <w:pStyle w:val="ListParagraph"/>
        <w:ind w:left="0"/>
        <w:rPr>
          <w:b/>
          <w:bCs/>
        </w:rPr>
      </w:pPr>
      <w:r>
        <w:rPr>
          <w:b/>
          <w:bCs/>
        </w:rPr>
        <w:t>RS: I have done 2 interviews before this one and both of them exercises.  They both gave very good reports.</w:t>
      </w:r>
    </w:p>
    <w:p w:rsidR="004A276E" w:rsidRDefault="004A276E" w:rsidP="007D6A51">
      <w:pPr>
        <w:pStyle w:val="ListParagraph"/>
        <w:ind w:left="0"/>
        <w:rPr>
          <w:b/>
          <w:bCs/>
        </w:rPr>
      </w:pPr>
    </w:p>
    <w:p w:rsidR="004A276E" w:rsidRPr="00526127" w:rsidRDefault="004A276E" w:rsidP="007D6A51">
      <w:pPr>
        <w:pStyle w:val="ListParagraph"/>
        <w:ind w:left="0"/>
      </w:pPr>
      <w:r>
        <w:t>P</w:t>
      </w:r>
      <w:r w:rsidRPr="00526127">
        <w:t>: I told you my feelings and if see the improvement after exercising, of course I would tell that whether I improved or not.</w:t>
      </w:r>
    </w:p>
    <w:p w:rsidR="004A276E" w:rsidRPr="00526127" w:rsidRDefault="004A276E" w:rsidP="007D6A51">
      <w:pPr>
        <w:pStyle w:val="ListParagraph"/>
        <w:ind w:left="0"/>
      </w:pPr>
    </w:p>
    <w:p w:rsidR="004A276E" w:rsidRDefault="004A276E" w:rsidP="007D6A51">
      <w:pPr>
        <w:pStyle w:val="ListParagraph"/>
        <w:ind w:left="0"/>
        <w:rPr>
          <w:b/>
          <w:bCs/>
        </w:rPr>
      </w:pPr>
      <w:r>
        <w:rPr>
          <w:b/>
          <w:bCs/>
        </w:rPr>
        <w:t>RS: We will talk about the staff on the Unit.  How do you think the staffs on the Unit feel about the bikes?  Do you think they could be feeling they have to work extra or less?</w:t>
      </w:r>
    </w:p>
    <w:p w:rsidR="004A276E" w:rsidRDefault="004A276E" w:rsidP="007D6A51">
      <w:pPr>
        <w:pStyle w:val="ListParagraph"/>
        <w:ind w:left="0"/>
        <w:rPr>
          <w:b/>
          <w:bCs/>
        </w:rPr>
      </w:pPr>
    </w:p>
    <w:p w:rsidR="004A276E" w:rsidRDefault="004A276E" w:rsidP="007D6A51">
      <w:pPr>
        <w:pStyle w:val="ListParagraph"/>
        <w:ind w:left="0"/>
      </w:pPr>
      <w:r>
        <w:t>P</w:t>
      </w:r>
      <w:r w:rsidRPr="00526127">
        <w:t xml:space="preserve">: They do work hard, </w:t>
      </w:r>
      <w:r>
        <w:t>if the needle is not fitted properly it bleeps and they have to come and check frequently.  They might have to work more in case the bleeping would increase while on the bike.  So I cannot say whether they would like or not.  It is just not me they have to care for others as well.</w:t>
      </w:r>
    </w:p>
    <w:p w:rsidR="004A276E" w:rsidRDefault="004A276E" w:rsidP="007D6A51">
      <w:pPr>
        <w:pStyle w:val="ListParagraph"/>
        <w:ind w:left="0"/>
      </w:pPr>
    </w:p>
    <w:p w:rsidR="004A276E" w:rsidRDefault="004A276E" w:rsidP="007D6A51">
      <w:pPr>
        <w:pStyle w:val="ListParagraph"/>
        <w:ind w:left="0"/>
        <w:rPr>
          <w:b/>
          <w:bCs/>
        </w:rPr>
      </w:pPr>
      <w:r w:rsidRPr="00256101">
        <w:rPr>
          <w:b/>
          <w:bCs/>
        </w:rPr>
        <w:t>RS: In your opinion who would best to approach patients about the cycling, the doctor, the nurse, the physiotherapist or someone else?</w:t>
      </w:r>
      <w:r>
        <w:rPr>
          <w:b/>
          <w:bCs/>
        </w:rPr>
        <w:t xml:space="preserve"> Who would you trust if they came to talk to you about the cycling?</w:t>
      </w:r>
    </w:p>
    <w:p w:rsidR="004A276E" w:rsidRPr="00256101" w:rsidRDefault="004A276E" w:rsidP="007D6A51">
      <w:pPr>
        <w:pStyle w:val="ListParagraph"/>
        <w:ind w:left="0"/>
        <w:rPr>
          <w:b/>
          <w:bCs/>
        </w:rPr>
      </w:pPr>
    </w:p>
    <w:p w:rsidR="004A276E" w:rsidRDefault="004A276E" w:rsidP="007D6A51">
      <w:pPr>
        <w:pStyle w:val="ListParagraph"/>
        <w:ind w:left="0"/>
      </w:pPr>
      <w:r>
        <w:t>P</w:t>
      </w:r>
      <w:r w:rsidRPr="00256101">
        <w:t>:</w:t>
      </w:r>
      <w:r>
        <w:t xml:space="preserve"> I feel confident after talking to all these people so far and I agreed to give it a go.  I cannot say what can happen what happens next.  I feel good when I do Yoga at home as well so I thought instead of just lying there for three and half hours if I exercise it might improve my legs.  That is why I agreed to give it a go.  I do not know about the trust.  Doctor would put across his point of view and the physio would put his but they do not know what is happening in my body.  I would know what happens when I do this or that.  It is worth giving it a try.</w:t>
      </w:r>
    </w:p>
    <w:p w:rsidR="004A276E" w:rsidRDefault="004A276E" w:rsidP="007D6A51">
      <w:pPr>
        <w:pStyle w:val="ListParagraph"/>
        <w:ind w:left="0"/>
      </w:pPr>
    </w:p>
    <w:p w:rsidR="004A276E" w:rsidRPr="00660B76" w:rsidRDefault="004A276E" w:rsidP="007D6A51">
      <w:pPr>
        <w:pStyle w:val="ListParagraph"/>
        <w:ind w:left="0"/>
        <w:rPr>
          <w:b/>
          <w:bCs/>
        </w:rPr>
      </w:pPr>
      <w:r w:rsidRPr="00660B76">
        <w:rPr>
          <w:b/>
          <w:bCs/>
        </w:rPr>
        <w:t>RS: Yes you only achieve a result if you try.</w:t>
      </w:r>
    </w:p>
    <w:p w:rsidR="004A276E" w:rsidRDefault="004A276E" w:rsidP="007D6A51">
      <w:pPr>
        <w:pStyle w:val="ListParagraph"/>
        <w:ind w:left="0"/>
        <w:rPr>
          <w:b/>
          <w:bCs/>
        </w:rPr>
      </w:pPr>
      <w:r>
        <w:rPr>
          <w:b/>
          <w:bCs/>
        </w:rPr>
        <w:t>RS: Suppose you agreed and everything is arranged for you to cycle on a certain day, who would you like to set up the bike for you?  Would it be a nurse or a physiotherapist or someone else?</w:t>
      </w:r>
    </w:p>
    <w:p w:rsidR="004A276E" w:rsidRDefault="004A276E" w:rsidP="007D6A51">
      <w:pPr>
        <w:pStyle w:val="ListParagraph"/>
        <w:ind w:left="0"/>
        <w:rPr>
          <w:b/>
          <w:bCs/>
        </w:rPr>
      </w:pPr>
    </w:p>
    <w:p w:rsidR="004A276E" w:rsidRDefault="004A276E" w:rsidP="007D6A51">
      <w:pPr>
        <w:pStyle w:val="ListParagraph"/>
        <w:ind w:left="0"/>
      </w:pPr>
      <w:r>
        <w:t>P</w:t>
      </w:r>
      <w:r w:rsidRPr="006C4890">
        <w:t>: I think physiotherapist would be trained to do so.  They would know which bolt to be tightened or loosen according to the need.</w:t>
      </w:r>
      <w:r>
        <w:t xml:space="preserve">  I do not feel nurse would know much.</w:t>
      </w:r>
    </w:p>
    <w:p w:rsidR="004A276E" w:rsidRPr="006C4890" w:rsidRDefault="004A276E" w:rsidP="007D6A51">
      <w:pPr>
        <w:pStyle w:val="ListParagraph"/>
        <w:ind w:left="0"/>
      </w:pPr>
    </w:p>
    <w:p w:rsidR="004A276E" w:rsidRPr="006C4890" w:rsidRDefault="004A276E" w:rsidP="007D6A51">
      <w:pPr>
        <w:pStyle w:val="ListParagraph"/>
        <w:ind w:left="0"/>
        <w:rPr>
          <w:b/>
          <w:bCs/>
        </w:rPr>
      </w:pPr>
      <w:r w:rsidRPr="006C4890">
        <w:rPr>
          <w:b/>
          <w:bCs/>
        </w:rPr>
        <w:t>RS: Finally if you have any question or curiosity to know about anything let me know then we can find the answer from (AS).</w:t>
      </w:r>
    </w:p>
    <w:p w:rsidR="004A276E" w:rsidRPr="006C4890" w:rsidRDefault="004A276E" w:rsidP="007D6A51">
      <w:pPr>
        <w:pStyle w:val="ListParagraph"/>
        <w:ind w:left="0"/>
        <w:rPr>
          <w:b/>
          <w:bCs/>
        </w:rPr>
      </w:pPr>
    </w:p>
    <w:p w:rsidR="004A276E" w:rsidRDefault="004A276E" w:rsidP="007D6A51">
      <w:pPr>
        <w:pStyle w:val="ListParagraph"/>
        <w:ind w:left="0"/>
      </w:pPr>
      <w:r>
        <w:t>P: There is just one thing I am afraid of, I have agreed to give it a go but I am worried of something going wrong with me.</w:t>
      </w:r>
    </w:p>
    <w:p w:rsidR="004A276E" w:rsidRDefault="004A276E" w:rsidP="007D6A51">
      <w:pPr>
        <w:pStyle w:val="ListParagraph"/>
        <w:ind w:left="0"/>
      </w:pPr>
    </w:p>
    <w:p w:rsidR="004A276E" w:rsidRDefault="004A276E" w:rsidP="007D6A51">
      <w:pPr>
        <w:pStyle w:val="ListParagraph"/>
        <w:ind w:left="0"/>
        <w:rPr>
          <w:b/>
          <w:bCs/>
        </w:rPr>
      </w:pPr>
      <w:r w:rsidRPr="006C4890">
        <w:rPr>
          <w:b/>
          <w:bCs/>
        </w:rPr>
        <w:t xml:space="preserve">RS to AS: She is concerned that she is </w:t>
      </w:r>
      <w:r>
        <w:rPr>
          <w:b/>
          <w:bCs/>
        </w:rPr>
        <w:t>agreed to give it a go but she is concerned</w:t>
      </w:r>
      <w:r w:rsidRPr="006C4890">
        <w:rPr>
          <w:b/>
          <w:bCs/>
        </w:rPr>
        <w:t xml:space="preserve"> what if anything goes wrong</w:t>
      </w:r>
      <w:r>
        <w:rPr>
          <w:b/>
          <w:bCs/>
        </w:rPr>
        <w:t xml:space="preserve"> that is what she is scared of</w:t>
      </w:r>
      <w:r w:rsidRPr="006C4890">
        <w:rPr>
          <w:b/>
          <w:bCs/>
        </w:rPr>
        <w:t>?</w:t>
      </w:r>
    </w:p>
    <w:p w:rsidR="004A276E" w:rsidRDefault="004A276E" w:rsidP="007D6A51">
      <w:pPr>
        <w:pStyle w:val="ListParagraph"/>
        <w:ind w:left="0"/>
        <w:rPr>
          <w:b/>
          <w:bCs/>
        </w:rPr>
      </w:pPr>
    </w:p>
    <w:p w:rsidR="004A276E" w:rsidRDefault="004A276E" w:rsidP="007D6A51">
      <w:pPr>
        <w:pStyle w:val="ListParagraph"/>
        <w:ind w:left="0"/>
        <w:rPr>
          <w:b/>
          <w:bCs/>
        </w:rPr>
      </w:pPr>
      <w:r>
        <w:rPr>
          <w:b/>
          <w:bCs/>
        </w:rPr>
        <w:t>AS: Ok. We are not doing anything at the moment so she has not committed herself to anything at the moment.  If we do come to do it, we will come and see will be asked separately for that.  It is nothing to do with this.  This is just to find out what she thinks about it.  So she is not committed herself to anything yet.</w:t>
      </w:r>
    </w:p>
    <w:p w:rsidR="004A276E" w:rsidRDefault="004A276E" w:rsidP="007D6A51">
      <w:pPr>
        <w:pStyle w:val="ListParagraph"/>
        <w:ind w:left="0"/>
        <w:rPr>
          <w:b/>
          <w:bCs/>
        </w:rPr>
      </w:pPr>
      <w:r>
        <w:rPr>
          <w:b/>
          <w:bCs/>
        </w:rPr>
        <w:t>RS: You are not committed to do any exercise.  We have only come to know your views. There is no set up for you.  If there is a set up for you we will come separately for that.  You will have another opportunity to find out more and ask questions.</w:t>
      </w:r>
    </w:p>
    <w:p w:rsidR="004A276E" w:rsidRDefault="004A276E" w:rsidP="007D6A51">
      <w:pPr>
        <w:pStyle w:val="ListParagraph"/>
        <w:ind w:left="0"/>
        <w:rPr>
          <w:b/>
          <w:bCs/>
        </w:rPr>
      </w:pPr>
    </w:p>
    <w:p w:rsidR="004A276E" w:rsidRDefault="004A276E" w:rsidP="007D6A51">
      <w:pPr>
        <w:pStyle w:val="ListParagraph"/>
        <w:ind w:left="0"/>
        <w:rPr>
          <w:b/>
          <w:bCs/>
        </w:rPr>
      </w:pPr>
      <w:r>
        <w:rPr>
          <w:b/>
          <w:bCs/>
        </w:rPr>
        <w:t>AS: It will be a separate choice.  You will be able to see other people who are exercise and think about that.  You will be able to speak to them.  Then you can agree to give it a go.</w:t>
      </w:r>
    </w:p>
    <w:p w:rsidR="004A276E" w:rsidRDefault="004A276E" w:rsidP="007D6A51">
      <w:pPr>
        <w:pStyle w:val="ListParagraph"/>
        <w:ind w:left="0"/>
        <w:rPr>
          <w:b/>
          <w:bCs/>
        </w:rPr>
      </w:pPr>
    </w:p>
    <w:p w:rsidR="004A276E" w:rsidRDefault="004A276E" w:rsidP="007D6A51">
      <w:pPr>
        <w:pStyle w:val="ListParagraph"/>
        <w:ind w:left="0"/>
        <w:rPr>
          <w:b/>
          <w:bCs/>
        </w:rPr>
      </w:pPr>
      <w:r>
        <w:rPr>
          <w:b/>
          <w:bCs/>
        </w:rPr>
        <w:t>RS: You are not committed now.  You will be able to see other people who are exercise and think about that.  You will be able to speak to them.  Then you can agree to give it a go.</w:t>
      </w:r>
    </w:p>
    <w:p w:rsidR="004A276E" w:rsidRDefault="004A276E" w:rsidP="007D6A51">
      <w:pPr>
        <w:pStyle w:val="ListParagraph"/>
        <w:ind w:left="0"/>
        <w:rPr>
          <w:b/>
          <w:bCs/>
        </w:rPr>
      </w:pPr>
    </w:p>
    <w:p w:rsidR="004A276E" w:rsidRPr="00770F2A" w:rsidRDefault="004A276E" w:rsidP="007D6A51">
      <w:pPr>
        <w:pStyle w:val="ListParagraph"/>
        <w:ind w:left="0"/>
      </w:pPr>
      <w:r>
        <w:t>P</w:t>
      </w:r>
      <w:r w:rsidRPr="00770F2A">
        <w:t>:I am happy to go but I am afraid a little.</w:t>
      </w:r>
    </w:p>
    <w:p w:rsidR="004A276E" w:rsidRDefault="004A276E" w:rsidP="007D6A51">
      <w:pPr>
        <w:pStyle w:val="ListParagraph"/>
        <w:ind w:left="0"/>
        <w:rPr>
          <w:b/>
          <w:bCs/>
        </w:rPr>
      </w:pPr>
    </w:p>
    <w:p w:rsidR="004A276E" w:rsidRDefault="004A276E" w:rsidP="007D6A51">
      <w:pPr>
        <w:pStyle w:val="ListParagraph"/>
        <w:ind w:left="0"/>
        <w:rPr>
          <w:b/>
          <w:bCs/>
        </w:rPr>
      </w:pPr>
      <w:r>
        <w:rPr>
          <w:b/>
          <w:bCs/>
        </w:rPr>
        <w:t>RS: It is a fear of unknown.</w:t>
      </w:r>
    </w:p>
    <w:p w:rsidR="004A276E" w:rsidRDefault="004A276E" w:rsidP="00020698">
      <w:pPr>
        <w:pStyle w:val="ListParagraph"/>
        <w:ind w:left="0"/>
        <w:rPr>
          <w:b/>
          <w:bCs/>
        </w:rPr>
      </w:pPr>
      <w:r>
        <w:rPr>
          <w:b/>
          <w:bCs/>
        </w:rPr>
        <w:t>RS: Is there is anything you want to ask or I can stop now.</w:t>
      </w:r>
    </w:p>
    <w:p w:rsidR="004A276E" w:rsidRDefault="004A276E" w:rsidP="00020698">
      <w:pPr>
        <w:pStyle w:val="ListParagraph"/>
        <w:ind w:left="0"/>
        <w:rPr>
          <w:b/>
          <w:bCs/>
        </w:rPr>
      </w:pPr>
      <w:r>
        <w:rPr>
          <w:b/>
          <w:bCs/>
        </w:rPr>
        <w:t>AS: This is very helpful.  To understand that worry.  If we do not know you are worried we cannot do anything to make you feel better.  Nobody can force you to do anything you do not want to do.</w:t>
      </w:r>
    </w:p>
    <w:p w:rsidR="004A276E" w:rsidRDefault="004A276E" w:rsidP="00020698">
      <w:pPr>
        <w:pStyle w:val="ListParagraph"/>
        <w:ind w:left="0"/>
        <w:rPr>
          <w:b/>
          <w:bCs/>
        </w:rPr>
      </w:pPr>
    </w:p>
    <w:p w:rsidR="004A276E" w:rsidRDefault="004A276E" w:rsidP="00770F2A">
      <w:pPr>
        <w:pStyle w:val="ListParagraph"/>
        <w:ind w:left="0"/>
        <w:rPr>
          <w:b/>
          <w:bCs/>
        </w:rPr>
      </w:pPr>
      <w:r>
        <w:rPr>
          <w:b/>
          <w:bCs/>
        </w:rPr>
        <w:t>To understand that worry.  If we do not know you are worried we cannot do anything to make you feel better.  Nobody can force you to do anything you do not want to do.</w:t>
      </w:r>
    </w:p>
    <w:p w:rsidR="004A276E" w:rsidRPr="006C4890" w:rsidRDefault="004A276E" w:rsidP="007D6A51">
      <w:pPr>
        <w:pStyle w:val="ListParagraph"/>
        <w:ind w:left="0"/>
        <w:rPr>
          <w:b/>
          <w:bCs/>
        </w:rPr>
      </w:pPr>
    </w:p>
    <w:p w:rsidR="004A276E" w:rsidRPr="006C4890" w:rsidRDefault="004A276E" w:rsidP="007D6A51">
      <w:pPr>
        <w:pStyle w:val="ListParagraph"/>
        <w:ind w:left="0"/>
        <w:rPr>
          <w:b/>
          <w:bCs/>
        </w:rPr>
      </w:pPr>
      <w:r>
        <w:rPr>
          <w:b/>
          <w:bCs/>
        </w:rPr>
        <w:t>RS: Do you have any questions or I should stop the recording.</w:t>
      </w:r>
    </w:p>
    <w:p w:rsidR="004A276E" w:rsidRPr="00EA1FA7" w:rsidRDefault="004A276E" w:rsidP="007D6A51">
      <w:pPr>
        <w:pStyle w:val="ListParagraph"/>
        <w:ind w:left="0"/>
        <w:rPr>
          <w:b/>
          <w:bCs/>
        </w:rPr>
      </w:pPr>
    </w:p>
    <w:p w:rsidR="004A276E" w:rsidRPr="00770F2A" w:rsidRDefault="004A276E" w:rsidP="007D6A51">
      <w:pPr>
        <w:pStyle w:val="ListParagraph"/>
        <w:ind w:left="0"/>
      </w:pPr>
      <w:r>
        <w:t>P</w:t>
      </w:r>
      <w:r w:rsidRPr="00770F2A">
        <w:t>: NO.</w:t>
      </w:r>
    </w:p>
    <w:p w:rsidR="004A276E" w:rsidRPr="00770F2A" w:rsidRDefault="004A276E" w:rsidP="007D6A51">
      <w:pPr>
        <w:pStyle w:val="ListParagraph"/>
        <w:ind w:left="0"/>
      </w:pPr>
    </w:p>
    <w:p w:rsidR="004A276E" w:rsidRPr="00770F2A" w:rsidRDefault="004A276E" w:rsidP="007D6A51">
      <w:pPr>
        <w:pStyle w:val="ListParagraph"/>
        <w:ind w:left="0"/>
        <w:rPr>
          <w:b/>
          <w:bCs/>
        </w:rPr>
      </w:pPr>
      <w:r w:rsidRPr="00770F2A">
        <w:rPr>
          <w:b/>
          <w:bCs/>
        </w:rPr>
        <w:t>RS: Thank you very much for you spared the time for this interview.  If you have a set up in the future to give it a go we will meet again.  Thank you.</w:t>
      </w:r>
      <w:bookmarkStart w:id="0" w:name="_GoBack"/>
      <w:bookmarkEnd w:id="0"/>
    </w:p>
    <w:p w:rsidR="004A276E" w:rsidRPr="00770F2A" w:rsidRDefault="004A276E" w:rsidP="007D6A51">
      <w:pPr>
        <w:pStyle w:val="ListParagraph"/>
        <w:ind w:left="0"/>
        <w:rPr>
          <w:b/>
          <w:bCs/>
        </w:rPr>
      </w:pPr>
    </w:p>
    <w:p w:rsidR="004A276E" w:rsidRPr="00770F2A" w:rsidRDefault="004A276E" w:rsidP="007D6A51">
      <w:pPr>
        <w:pStyle w:val="ListParagraph"/>
        <w:ind w:left="0"/>
        <w:rPr>
          <w:b/>
          <w:bCs/>
        </w:rPr>
      </w:pPr>
    </w:p>
    <w:p w:rsidR="004A276E" w:rsidRDefault="004A276E" w:rsidP="007D6A51">
      <w:pPr>
        <w:pStyle w:val="ListParagraph"/>
        <w:ind w:left="0"/>
        <w:rPr>
          <w:b/>
          <w:bCs/>
        </w:rPr>
      </w:pPr>
    </w:p>
    <w:p w:rsidR="004A276E" w:rsidRPr="009E5C97" w:rsidRDefault="004A276E" w:rsidP="007D6A51">
      <w:pPr>
        <w:pStyle w:val="ListParagraph"/>
        <w:ind w:left="0"/>
        <w:rPr>
          <w:b/>
          <w:bCs/>
        </w:rPr>
      </w:pPr>
    </w:p>
    <w:p w:rsidR="004A276E" w:rsidRPr="0051402B" w:rsidRDefault="004A276E" w:rsidP="009C6CC3">
      <w:pPr>
        <w:jc w:val="both"/>
        <w:rPr>
          <w:b/>
          <w:bCs/>
        </w:rPr>
      </w:pPr>
    </w:p>
    <w:p w:rsidR="004A276E" w:rsidRPr="0051402B" w:rsidRDefault="004A276E" w:rsidP="009C6CC3">
      <w:pPr>
        <w:jc w:val="both"/>
      </w:pPr>
    </w:p>
    <w:p w:rsidR="004A276E" w:rsidRPr="00C87EEF" w:rsidRDefault="004A276E" w:rsidP="009C6CC3">
      <w:pPr>
        <w:jc w:val="both"/>
      </w:pPr>
    </w:p>
    <w:p w:rsidR="004A276E" w:rsidRDefault="004A276E" w:rsidP="009C6CC3">
      <w:pPr>
        <w:jc w:val="both"/>
        <w:rPr>
          <w:b/>
          <w:bCs/>
        </w:rPr>
      </w:pPr>
    </w:p>
    <w:p w:rsidR="004A276E" w:rsidRPr="00B203AD" w:rsidRDefault="004A276E" w:rsidP="009C6CC3">
      <w:pPr>
        <w:jc w:val="both"/>
        <w:rPr>
          <w:b/>
          <w:bCs/>
        </w:rPr>
      </w:pPr>
    </w:p>
    <w:p w:rsidR="004A276E" w:rsidRPr="009877B1" w:rsidRDefault="004A276E" w:rsidP="009C6CC3">
      <w:pPr>
        <w:jc w:val="both"/>
      </w:pPr>
    </w:p>
    <w:p w:rsidR="004A276E" w:rsidRDefault="004A276E"/>
    <w:sectPr w:rsidR="004A276E" w:rsidSect="007D6A51">
      <w:pgSz w:w="11906" w:h="16838"/>
      <w:pgMar w:top="1440" w:right="1080" w:bottom="1440" w:left="108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defaultTabStop w:val="720"/>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C6CC3"/>
    <w:rsid w:val="00001716"/>
    <w:rsid w:val="00020698"/>
    <w:rsid w:val="00083CDF"/>
    <w:rsid w:val="00126B10"/>
    <w:rsid w:val="00170457"/>
    <w:rsid w:val="001C1D7B"/>
    <w:rsid w:val="00256101"/>
    <w:rsid w:val="002D1172"/>
    <w:rsid w:val="00323FE6"/>
    <w:rsid w:val="003270FA"/>
    <w:rsid w:val="003317B8"/>
    <w:rsid w:val="0035113E"/>
    <w:rsid w:val="003B7EB7"/>
    <w:rsid w:val="003C6E8F"/>
    <w:rsid w:val="003D7E05"/>
    <w:rsid w:val="003E0B89"/>
    <w:rsid w:val="003E469F"/>
    <w:rsid w:val="00427367"/>
    <w:rsid w:val="0043193C"/>
    <w:rsid w:val="004A276E"/>
    <w:rsid w:val="004B1DBA"/>
    <w:rsid w:val="004C0079"/>
    <w:rsid w:val="0051402B"/>
    <w:rsid w:val="005226E2"/>
    <w:rsid w:val="00526127"/>
    <w:rsid w:val="00563CDC"/>
    <w:rsid w:val="006024AB"/>
    <w:rsid w:val="0065085C"/>
    <w:rsid w:val="00660B76"/>
    <w:rsid w:val="00663D96"/>
    <w:rsid w:val="006C4890"/>
    <w:rsid w:val="006E7FA4"/>
    <w:rsid w:val="006F5FBA"/>
    <w:rsid w:val="00727D28"/>
    <w:rsid w:val="00770F2A"/>
    <w:rsid w:val="007B491B"/>
    <w:rsid w:val="007B5313"/>
    <w:rsid w:val="007D1580"/>
    <w:rsid w:val="007D6A51"/>
    <w:rsid w:val="00805CF5"/>
    <w:rsid w:val="00856808"/>
    <w:rsid w:val="00935608"/>
    <w:rsid w:val="009877B1"/>
    <w:rsid w:val="0099045E"/>
    <w:rsid w:val="009C6CC3"/>
    <w:rsid w:val="009E5C97"/>
    <w:rsid w:val="00A20968"/>
    <w:rsid w:val="00AB4D12"/>
    <w:rsid w:val="00AC7B5B"/>
    <w:rsid w:val="00B203AD"/>
    <w:rsid w:val="00B600C7"/>
    <w:rsid w:val="00BB11A1"/>
    <w:rsid w:val="00C03DC0"/>
    <w:rsid w:val="00C72FC5"/>
    <w:rsid w:val="00C87EEF"/>
    <w:rsid w:val="00D4123C"/>
    <w:rsid w:val="00D572C0"/>
    <w:rsid w:val="00D61413"/>
    <w:rsid w:val="00DE42EC"/>
    <w:rsid w:val="00E1664B"/>
    <w:rsid w:val="00E71DAB"/>
    <w:rsid w:val="00EA1FA7"/>
    <w:rsid w:val="00EC5E5F"/>
    <w:rsid w:val="00F30B18"/>
    <w:rsid w:val="00F57878"/>
    <w:rsid w:val="00F738A3"/>
  </w:rsids>
  <m:mathPr>
    <m:mathFont m:val="Cambria Math"/>
    <m:brkBin m:val="before"/>
    <m:brkBinSub m:val="--"/>
    <m:smallFrac m:val="off"/>
    <m:dispDef/>
    <m:lMargin m:val="0"/>
    <m:rMargin m:val="0"/>
    <m:defJc m:val="centerGroup"/>
    <m:wrapIndent m:val="1440"/>
    <m:intLim m:val="subSup"/>
    <m:naryLim m:val="undOvr"/>
  </m:mathPr>
  <w:uiCompat97To2003/>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CC3"/>
    <w:pPr>
      <w:spacing w:after="200" w:line="276" w:lineRule="auto"/>
    </w:pPr>
    <w:rPr>
      <w:rFonts w:cs="Calibri"/>
      <w:lang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9C6CC3"/>
    <w:pPr>
      <w:spacing w:after="0" w:line="240" w:lineRule="auto"/>
      <w:jc w:val="both"/>
    </w:pPr>
    <w:rPr>
      <w:rFonts w:ascii="Arial" w:eastAsia="Times New Roman" w:hAnsi="Arial" w:cs="Arial"/>
      <w:sz w:val="24"/>
      <w:szCs w:val="24"/>
      <w:lang w:eastAsia="en-GB"/>
    </w:rPr>
  </w:style>
  <w:style w:type="character" w:customStyle="1" w:styleId="BodyTextChar">
    <w:name w:val="Body Text Char"/>
    <w:basedOn w:val="DefaultParagraphFont"/>
    <w:link w:val="BodyText"/>
    <w:uiPriority w:val="99"/>
    <w:locked/>
    <w:rsid w:val="009C6CC3"/>
    <w:rPr>
      <w:rFonts w:ascii="Arial" w:hAnsi="Arial" w:cs="Arial"/>
      <w:sz w:val="20"/>
      <w:szCs w:val="20"/>
      <w:lang w:eastAsia="en-GB"/>
    </w:rPr>
  </w:style>
  <w:style w:type="paragraph" w:styleId="ListParagraph">
    <w:name w:val="List Paragraph"/>
    <w:basedOn w:val="Normal"/>
    <w:uiPriority w:val="99"/>
    <w:qFormat/>
    <w:rsid w:val="007D6A51"/>
    <w:pPr>
      <w:ind w:left="7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9</TotalTime>
  <Pages>10</Pages>
  <Words>2609</Words>
  <Characters>14876</Characters>
  <Application>Microsoft Office Outlook</Application>
  <DocSecurity>0</DocSecurity>
  <Lines>0</Lines>
  <Paragraphs>0</Paragraphs>
  <ScaleCrop>false</ScaleCrop>
  <Company>University Hospitals of Leicester NHS Trust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Starting the interview regarding Exercise Bike with client number P36</dc:title>
  <dc:subject/>
  <dc:creator> </dc:creator>
  <cp:keywords/>
  <dc:description/>
  <cp:lastModifiedBy>hannah.young</cp:lastModifiedBy>
  <cp:revision>3</cp:revision>
  <dcterms:created xsi:type="dcterms:W3CDTF">2012-10-31T10:20:00Z</dcterms:created>
  <dcterms:modified xsi:type="dcterms:W3CDTF">2015-04-02T12:51:00Z</dcterms:modified>
</cp:coreProperties>
</file>